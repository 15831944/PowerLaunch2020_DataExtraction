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E28C6" w14:textId="4A1C33F2" w:rsidR="004D4B61" w:rsidRDefault="002C3B1E" w:rsidP="004D4B61">
      <w:pPr>
        <w:pStyle w:val="AUClassID"/>
      </w:pPr>
      <w:r>
        <w:t>AS197578-L</w:t>
      </w:r>
    </w:p>
    <w:p w14:paraId="3DCF15B6" w14:textId="2042D563" w:rsidR="00DE4658" w:rsidRPr="00811BC4" w:rsidRDefault="002C3B1E" w:rsidP="00DE4658">
      <w:pPr>
        <w:pStyle w:val="AUClassTitle"/>
      </w:pPr>
      <w:r>
        <w:rPr>
          <w:lang w:val="en-US"/>
        </w:rPr>
        <w:t>Data Mining in AutoCAD with Data Extraction</w:t>
      </w:r>
    </w:p>
    <w:p w14:paraId="4C80C287" w14:textId="3354DD80" w:rsidR="00DE4658" w:rsidRPr="00BC53F3" w:rsidRDefault="002C3B1E" w:rsidP="00BC53F3">
      <w:pPr>
        <w:pStyle w:val="AUStandard"/>
      </w:pPr>
      <w:r>
        <w:t>Ben Rand</w:t>
      </w:r>
    </w:p>
    <w:p w14:paraId="02B3A5F7" w14:textId="7A5AD6BB" w:rsidR="00DE4658" w:rsidRPr="00682BD3" w:rsidRDefault="002C3B1E" w:rsidP="00682BD3">
      <w:pPr>
        <w:pStyle w:val="AUStandard"/>
      </w:pPr>
      <w:r>
        <w:t>Job Industrial Services, Inc.</w:t>
      </w:r>
    </w:p>
    <w:p w14:paraId="40F29DF1" w14:textId="07D2A518" w:rsidR="00DE4658" w:rsidRDefault="00DE4658" w:rsidP="00682BD3">
      <w:pPr>
        <w:pStyle w:val="AUStandard"/>
      </w:pPr>
    </w:p>
    <w:p w14:paraId="1EDE5487" w14:textId="77777777" w:rsidR="002C3B1E" w:rsidRDefault="002C3B1E" w:rsidP="00682BD3">
      <w:pPr>
        <w:pStyle w:val="AUStandard"/>
      </w:pPr>
      <w:r>
        <w:t xml:space="preserve">Lab assistants: </w:t>
      </w:r>
    </w:p>
    <w:p w14:paraId="3714369A" w14:textId="710629AB" w:rsidR="002C3B1E" w:rsidRDefault="002C3B1E" w:rsidP="00682BD3">
      <w:pPr>
        <w:pStyle w:val="AUStandard"/>
      </w:pPr>
      <w:r>
        <w:t>Chris Lindner</w:t>
      </w:r>
    </w:p>
    <w:p w14:paraId="1479701F" w14:textId="296085D3" w:rsidR="008362BD" w:rsidRDefault="008362BD" w:rsidP="00682BD3">
      <w:pPr>
        <w:pStyle w:val="AUStandard"/>
      </w:pPr>
      <w:r>
        <w:t>Frank Mayfield</w:t>
      </w:r>
    </w:p>
    <w:p w14:paraId="76FAC84A" w14:textId="7100B436" w:rsidR="008362BD" w:rsidRDefault="008362BD" w:rsidP="00682BD3">
      <w:pPr>
        <w:pStyle w:val="AUStandard"/>
      </w:pPr>
      <w:r>
        <w:t>Scott Wilcox</w:t>
      </w:r>
    </w:p>
    <w:p w14:paraId="0D9E7928" w14:textId="77777777" w:rsidR="00DE4658" w:rsidRPr="00682BD3" w:rsidRDefault="00757423" w:rsidP="00682BD3">
      <w:pPr>
        <w:pStyle w:val="AUStandard"/>
      </w:pPr>
      <w:r w:rsidRPr="00757423">
        <w:rPr>
          <w:noProof/>
        </w:rPr>
        <mc:AlternateContent>
          <mc:Choice Requires="wps">
            <w:drawing>
              <wp:anchor distT="45720" distB="45720" distL="114300" distR="114300" simplePos="0" relativeHeight="251659264" behindDoc="0" locked="0" layoutInCell="1" allowOverlap="1" wp14:anchorId="53B7D7EB" wp14:editId="4EE33BA5">
                <wp:simplePos x="0" y="0"/>
                <wp:positionH relativeFrom="column">
                  <wp:posOffset>38100</wp:posOffset>
                </wp:positionH>
                <wp:positionV relativeFrom="paragraph">
                  <wp:posOffset>296545</wp:posOffset>
                </wp:positionV>
                <wp:extent cx="5798820" cy="1404620"/>
                <wp:effectExtent l="0" t="0" r="1143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1404620"/>
                        </a:xfrm>
                        <a:prstGeom prst="rect">
                          <a:avLst/>
                        </a:prstGeom>
                        <a:solidFill>
                          <a:srgbClr val="FFFFFF"/>
                        </a:solidFill>
                        <a:ln w="9525">
                          <a:solidFill>
                            <a:srgbClr val="000000"/>
                          </a:solidFill>
                          <a:miter lim="800000"/>
                          <a:headEnd/>
                          <a:tailEnd/>
                        </a:ln>
                      </wps:spPr>
                      <wps:txbx>
                        <w:txbxContent>
                          <w:p w14:paraId="66672731" w14:textId="77777777" w:rsidR="008362BD" w:rsidRDefault="008362BD" w:rsidP="00757423">
                            <w:pPr>
                              <w:pStyle w:val="AUSectionHeading"/>
                            </w:pPr>
                            <w:r>
                              <w:t>Learning Objectives</w:t>
                            </w:r>
                          </w:p>
                          <w:p w14:paraId="2193B0D8" w14:textId="77777777" w:rsidR="008362BD" w:rsidRDefault="008362BD" w:rsidP="002C3B1E">
                            <w:pPr>
                              <w:pStyle w:val="AUBulletStyle"/>
                            </w:pPr>
                            <w:r>
                              <w:rPr>
                                <w:rFonts w:cs="Arial"/>
                                <w:color w:val="353535"/>
                                <w:shd w:val="clear" w:color="auto" w:fill="FFFFFF"/>
                              </w:rPr>
                              <w:t>Learn how to create tables and text labels in AutoCAD based on drawing data</w:t>
                            </w:r>
                          </w:p>
                          <w:p w14:paraId="39F40744" w14:textId="77777777" w:rsidR="008362BD" w:rsidRDefault="008362BD" w:rsidP="002C3B1E">
                            <w:pPr>
                              <w:pStyle w:val="AUBulletStyle"/>
                            </w:pPr>
                            <w:r>
                              <w:rPr>
                                <w:rFonts w:cs="Arial"/>
                                <w:color w:val="353535"/>
                                <w:shd w:val="clear" w:color="auto" w:fill="FFFFFF"/>
                              </w:rPr>
                              <w:t>Learn how to extract data across multiple drawing files</w:t>
                            </w:r>
                          </w:p>
                          <w:p w14:paraId="61C78967" w14:textId="77777777" w:rsidR="008362BD" w:rsidRDefault="008362BD" w:rsidP="002C3B1E">
                            <w:pPr>
                              <w:pStyle w:val="AUBulletStyle"/>
                            </w:pPr>
                            <w:r>
                              <w:rPr>
                                <w:rFonts w:cs="Arial"/>
                                <w:color w:val="353535"/>
                                <w:shd w:val="clear" w:color="auto" w:fill="FFFFFF"/>
                              </w:rPr>
                              <w:t>Learn how to link Excel spreadsheets with AutoCAD data</w:t>
                            </w:r>
                          </w:p>
                          <w:p w14:paraId="3A58294B" w14:textId="3EEF1C1E" w:rsidR="008362BD" w:rsidRDefault="008362BD" w:rsidP="002C3B1E">
                            <w:pPr>
                              <w:pStyle w:val="AUBulletStyle"/>
                            </w:pPr>
                            <w:r>
                              <w:rPr>
                                <w:rFonts w:cs="Arial"/>
                                <w:color w:val="353535"/>
                                <w:shd w:val="clear" w:color="auto" w:fill="FFFFFF"/>
                              </w:rPr>
                              <w:t>Learn how to customize data extraction using sorting, filtering, formulas, and totals</w:t>
                            </w:r>
                          </w:p>
                          <w:p w14:paraId="6334F68A" w14:textId="77777777" w:rsidR="008362BD" w:rsidRDefault="008362BD" w:rsidP="00757423">
                            <w:pPr>
                              <w:pStyle w:val="AUBulletStyle"/>
                              <w:numPr>
                                <w:ilvl w:val="0"/>
                                <w:numId w:val="0"/>
                              </w:numPr>
                              <w:ind w:left="72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B7D7EB" id="_x0000_t202" coordsize="21600,21600" o:spt="202" path="m,l,21600r21600,l21600,xe">
                <v:stroke joinstyle="miter"/>
                <v:path gradientshapeok="t" o:connecttype="rect"/>
              </v:shapetype>
              <v:shape id="Text Box 2" o:spid="_x0000_s1026" type="#_x0000_t202" style="position:absolute;margin-left:3pt;margin-top:23.35pt;width:456.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">
                <v:textbox style="mso-fit-shape-to-text:t">
                  <w:txbxContent>
                    <w:p w14:paraId="66672731" w14:textId="77777777" w:rsidR="008362BD" w:rsidRDefault="008362BD" w:rsidP="00757423">
                      <w:pPr>
                        <w:pStyle w:val="AUSectionHeading"/>
                      </w:pPr>
                      <w:r>
                        <w:t>Learning Objectives</w:t>
                      </w:r>
                    </w:p>
                    <w:p w14:paraId="2193B0D8" w14:textId="77777777" w:rsidR="008362BD" w:rsidRDefault="008362BD" w:rsidP="002C3B1E">
                      <w:pPr>
                        <w:pStyle w:val="AUBulletStyle"/>
                      </w:pPr>
                      <w:r>
                        <w:rPr>
                          <w:rFonts w:cs="Arial"/>
                          <w:color w:val="353535"/>
                          <w:shd w:val="clear" w:color="auto" w:fill="FFFFFF"/>
                        </w:rPr>
                        <w:t>Learn how to create tables and text labels in AutoCAD based on drawing data</w:t>
                      </w:r>
                    </w:p>
                    <w:p w14:paraId="39F40744" w14:textId="77777777" w:rsidR="008362BD" w:rsidRDefault="008362BD" w:rsidP="002C3B1E">
                      <w:pPr>
                        <w:pStyle w:val="AUBulletStyle"/>
                      </w:pPr>
                      <w:r>
                        <w:rPr>
                          <w:rFonts w:cs="Arial"/>
                          <w:color w:val="353535"/>
                          <w:shd w:val="clear" w:color="auto" w:fill="FFFFFF"/>
                        </w:rPr>
                        <w:t>Learn how to extract data across multiple drawing files</w:t>
                      </w:r>
                    </w:p>
                    <w:p w14:paraId="61C78967" w14:textId="77777777" w:rsidR="008362BD" w:rsidRDefault="008362BD" w:rsidP="002C3B1E">
                      <w:pPr>
                        <w:pStyle w:val="AUBulletStyle"/>
                      </w:pPr>
                      <w:r>
                        <w:rPr>
                          <w:rFonts w:cs="Arial"/>
                          <w:color w:val="353535"/>
                          <w:shd w:val="clear" w:color="auto" w:fill="FFFFFF"/>
                        </w:rPr>
                        <w:t>Learn how to link Excel spreadsheets with AutoCAD data</w:t>
                      </w:r>
                    </w:p>
                    <w:p w14:paraId="3A58294B" w14:textId="3EEF1C1E" w:rsidR="008362BD" w:rsidRDefault="008362BD" w:rsidP="002C3B1E">
                      <w:pPr>
                        <w:pStyle w:val="AUBulletStyle"/>
                      </w:pPr>
                      <w:r>
                        <w:rPr>
                          <w:rFonts w:cs="Arial"/>
                          <w:color w:val="353535"/>
                          <w:shd w:val="clear" w:color="auto" w:fill="FFFFFF"/>
                        </w:rPr>
                        <w:t>Learn how to customize data extraction using sorting, filtering, formulas, and totals</w:t>
                      </w:r>
                    </w:p>
                    <w:p w14:paraId="6334F68A" w14:textId="77777777" w:rsidR="008362BD" w:rsidRDefault="008362BD" w:rsidP="00757423">
                      <w:pPr>
                        <w:pStyle w:val="AUBulletStyle"/>
                        <w:numPr>
                          <w:ilvl w:val="0"/>
                          <w:numId w:val="0"/>
                        </w:numPr>
                        <w:ind w:left="720"/>
                      </w:pPr>
                    </w:p>
                  </w:txbxContent>
                </v:textbox>
                <w10:wrap type="square"/>
              </v:shape>
            </w:pict>
          </mc:Fallback>
        </mc:AlternateContent>
      </w:r>
    </w:p>
    <w:p w14:paraId="139AB000" w14:textId="77777777" w:rsidR="00757423" w:rsidRDefault="00757423" w:rsidP="00DE4658">
      <w:pPr>
        <w:pStyle w:val="AUSectionHeading"/>
      </w:pPr>
    </w:p>
    <w:p w14:paraId="305EB9E1" w14:textId="77777777" w:rsidR="00DE4658" w:rsidRDefault="00DE4658" w:rsidP="00DE4658">
      <w:pPr>
        <w:pStyle w:val="AUSectionHeading"/>
      </w:pPr>
      <w:r>
        <w:t>Description</w:t>
      </w:r>
    </w:p>
    <w:p w14:paraId="3D0DCA53" w14:textId="47885C55" w:rsidR="00DE4658" w:rsidRPr="00682BD3" w:rsidRDefault="002C3B1E" w:rsidP="00682BD3">
      <w:pPr>
        <w:pStyle w:val="AUStandard"/>
      </w:pPr>
      <w:r>
        <w:rPr>
          <w:rFonts w:cs="Arial"/>
          <w:color w:val="353535"/>
          <w:shd w:val="clear" w:color="auto" w:fill="FFFFFF"/>
        </w:rPr>
        <w:t>Your drawings contain a potential gold mine of information. But are you getting the most out of them? In this class, you'll learn to dig deep into your drawings using the powerful Data Extraction tool. You'll learn how to easily extract golden nuggets of data, and then easily reuse that data in a variety of ways. Together, we'll build automated Index to Drawings sheets and coordinate tables. We’ll even combine AutoCAD data and Microsoft Excel data to unleash the power of your AutoCAD DWG™ files.</w:t>
      </w:r>
    </w:p>
    <w:p w14:paraId="5517A6F8" w14:textId="77777777" w:rsidR="00DE4658" w:rsidRPr="00682BD3" w:rsidRDefault="00DE4658" w:rsidP="00682BD3">
      <w:pPr>
        <w:pStyle w:val="AUStandard"/>
      </w:pPr>
    </w:p>
    <w:p w14:paraId="076D699D" w14:textId="77777777" w:rsidR="00DE4658" w:rsidRPr="00B92BC9" w:rsidRDefault="00B92BC9" w:rsidP="00DE4658">
      <w:pPr>
        <w:pStyle w:val="AUSectionHeading"/>
        <w:rPr>
          <w:lang w:val="en-US"/>
        </w:rPr>
      </w:pPr>
      <w:r>
        <w:rPr>
          <w:lang w:val="en-US"/>
        </w:rPr>
        <w:t>Speaker(s)</w:t>
      </w:r>
    </w:p>
    <w:p w14:paraId="0B7966A2" w14:textId="1F9CE76D" w:rsidR="008F29A7" w:rsidRPr="00682BD3" w:rsidRDefault="002C3B1E" w:rsidP="00682BD3">
      <w:pPr>
        <w:pStyle w:val="AUStandard"/>
      </w:pPr>
      <w:r w:rsidRPr="002C3B1E">
        <w:t xml:space="preserve">Ben Rand has been using AutoCAD software since Release 12. He learned to program using LISP in AutoCAD, worked his way up through VBA, VB6 and VB.NET, and now spends most of his days programming in C# (occasionally still in AutoCAD!). He has worked in the Industrial Engineering field for more than 17 years as a CAD Manager, developer and IT Director. In 2013, he was the 2013 Top DAUG overall winner at AU, and he served a mentor for the AutoCAD Mentor All-Star team. Ben is the proud father of four children and enjoys reading and playing a variety of sports including pickleball, volleyball, and tennis. </w:t>
      </w:r>
      <w:r w:rsidR="007C5033" w:rsidRPr="002C3B1E">
        <w:t>In 201</w:t>
      </w:r>
      <w:r w:rsidR="007C5033">
        <w:t>8</w:t>
      </w:r>
      <w:r w:rsidR="007C5033" w:rsidRPr="002C3B1E">
        <w:t xml:space="preserve">, Ben was a member of a USTA men's league </w:t>
      </w:r>
      <w:r w:rsidR="007C5033">
        <w:t xml:space="preserve">tennis </w:t>
      </w:r>
      <w:r w:rsidR="007C5033" w:rsidRPr="002C3B1E">
        <w:t xml:space="preserve">team that </w:t>
      </w:r>
      <w:r w:rsidR="007C5033">
        <w:t>won a national title and another team that was the finalist.</w:t>
      </w:r>
      <w:bookmarkStart w:id="0" w:name="_GoBack"/>
      <w:bookmarkEnd w:id="0"/>
    </w:p>
    <w:p w14:paraId="4B6309FA" w14:textId="77777777" w:rsidR="008F29A7" w:rsidRPr="00682BD3" w:rsidRDefault="008F29A7" w:rsidP="00682BD3">
      <w:pPr>
        <w:pStyle w:val="AUStandard"/>
      </w:pPr>
    </w:p>
    <w:p w14:paraId="31828D58" w14:textId="77777777" w:rsidR="00BC53F3" w:rsidRDefault="00BC53F3" w:rsidP="00BC53F3">
      <w:pPr>
        <w:pStyle w:val="AUClassID"/>
      </w:pPr>
    </w:p>
    <w:p w14:paraId="7875346B" w14:textId="77777777" w:rsidR="00BC53F3" w:rsidRPr="00BC53F3" w:rsidRDefault="00BC53F3" w:rsidP="00BC53F3"/>
    <w:p w14:paraId="4368E9B4" w14:textId="77777777" w:rsidR="00BC53F3" w:rsidRDefault="00BC53F3" w:rsidP="00BC53F3">
      <w:pPr>
        <w:pStyle w:val="AUSubheading2"/>
      </w:pPr>
    </w:p>
    <w:p w14:paraId="2ADA698C" w14:textId="77777777" w:rsidR="00BC53F3" w:rsidRDefault="00BC53F3" w:rsidP="00BC53F3"/>
    <w:p w14:paraId="180FDA75" w14:textId="77777777" w:rsidR="008F29A7" w:rsidRPr="00BC53F3" w:rsidRDefault="008F29A7" w:rsidP="00BC53F3">
      <w:pPr>
        <w:sectPr w:rsidR="008F29A7" w:rsidRPr="00BC53F3" w:rsidSect="00BC53F3">
          <w:headerReference w:type="even" r:id="rId11"/>
          <w:headerReference w:type="default" r:id="rId12"/>
          <w:footerReference w:type="even" r:id="rId13"/>
          <w:footerReference w:type="default" r:id="rId14"/>
          <w:headerReference w:type="first" r:id="rId15"/>
          <w:footerReference w:type="first" r:id="rId16"/>
          <w:type w:val="continuous"/>
          <w:pgSz w:w="12240" w:h="15840"/>
          <w:pgMar w:top="2160" w:right="1440" w:bottom="1440" w:left="1440" w:header="810" w:footer="720" w:gutter="0"/>
          <w:cols w:space="360"/>
          <w:docGrid w:linePitch="360"/>
        </w:sectPr>
      </w:pPr>
    </w:p>
    <w:p w14:paraId="38C6DE07" w14:textId="77777777" w:rsidR="002C3B1E" w:rsidRPr="001C4643" w:rsidRDefault="002C3B1E" w:rsidP="002C3B1E">
      <w:pPr>
        <w:pStyle w:val="AUSectionHeading"/>
        <w:rPr>
          <w:lang w:val="en-US"/>
        </w:rPr>
      </w:pPr>
      <w:r>
        <w:lastRenderedPageBreak/>
        <w:t>Introduction</w:t>
      </w:r>
      <w:r w:rsidRPr="004D4B61">
        <w:t xml:space="preserve"> </w:t>
      </w:r>
    </w:p>
    <w:p w14:paraId="40407827" w14:textId="77777777" w:rsidR="002C3B1E" w:rsidRDefault="002C3B1E" w:rsidP="002C3B1E">
      <w:pPr>
        <w:pStyle w:val="AUStandard"/>
      </w:pPr>
      <w:r>
        <w:t>We all know that our drawings are valuable tools used to convey information about our design to other people so that what we design can be built. Some of this information is easy enough to read by looking at dimensions and other annotations on the drawing.</w:t>
      </w:r>
    </w:p>
    <w:p w14:paraId="044E4032" w14:textId="77777777" w:rsidR="002C3B1E" w:rsidRDefault="002C3B1E" w:rsidP="002C3B1E">
      <w:pPr>
        <w:pStyle w:val="AUStandard"/>
      </w:pPr>
    </w:p>
    <w:p w14:paraId="49017157" w14:textId="77777777" w:rsidR="002C3B1E" w:rsidRDefault="002C3B1E" w:rsidP="002C3B1E">
      <w:pPr>
        <w:pStyle w:val="AUStandard"/>
      </w:pPr>
      <w:r>
        <w:t>But there’s a lot of other information lurking beneath the surface, including block attribute data, as well as all sorts of geometric information. In this lab, we’ll be exploring how the powerful Data Extraction tool can help you be more efficient, productive and accurate.</w:t>
      </w:r>
    </w:p>
    <w:p w14:paraId="5765F2C4" w14:textId="77777777" w:rsidR="002C3B1E" w:rsidRDefault="002C3B1E" w:rsidP="002C3B1E">
      <w:pPr>
        <w:pStyle w:val="AUSubheading1"/>
        <w:rPr>
          <w:lang w:val="en-US"/>
        </w:rPr>
      </w:pPr>
      <w:r>
        <w:rPr>
          <w:lang w:val="en-US"/>
        </w:rPr>
        <w:t>Lab Data Set</w:t>
      </w:r>
    </w:p>
    <w:p w14:paraId="7D1F3313" w14:textId="54978D4B" w:rsidR="002C3B1E" w:rsidRDefault="002C3B1E" w:rsidP="002C3B1E">
      <w:pPr>
        <w:pStyle w:val="AUStandard"/>
        <w:rPr>
          <w:lang w:eastAsia="x-none"/>
        </w:rPr>
      </w:pPr>
      <w:r>
        <w:rPr>
          <w:lang w:eastAsia="x-none"/>
        </w:rPr>
        <w:t xml:space="preserve">Files for the lab are located in </w:t>
      </w:r>
      <w:r>
        <w:rPr>
          <w:b/>
          <w:highlight w:val="yellow"/>
          <w:lang w:eastAsia="x-none"/>
        </w:rPr>
        <w:t>C</w:t>
      </w:r>
      <w:r w:rsidRPr="00BB533D">
        <w:rPr>
          <w:b/>
          <w:highlight w:val="yellow"/>
          <w:lang w:eastAsia="x-none"/>
        </w:rPr>
        <w:t>:\</w:t>
      </w:r>
      <w:r>
        <w:rPr>
          <w:b/>
          <w:highlight w:val="yellow"/>
          <w:lang w:eastAsia="x-none"/>
        </w:rPr>
        <w:t>DATASETS\Ben Rand\</w:t>
      </w:r>
      <w:r>
        <w:rPr>
          <w:b/>
          <w:highlight w:val="yellow"/>
          <w:lang w:eastAsia="x-none"/>
        </w:rPr>
        <w:fldChar w:fldCharType="begin"/>
      </w:r>
      <w:r>
        <w:rPr>
          <w:b/>
          <w:highlight w:val="yellow"/>
          <w:lang w:eastAsia="x-none"/>
        </w:rPr>
        <w:instrText xml:space="preserve"> DOCPROPERTY  LabID  \* MERGEFORMAT </w:instrText>
      </w:r>
      <w:r>
        <w:rPr>
          <w:b/>
          <w:highlight w:val="yellow"/>
          <w:lang w:eastAsia="x-none"/>
        </w:rPr>
        <w:fldChar w:fldCharType="separate"/>
      </w:r>
      <w:r>
        <w:rPr>
          <w:b/>
          <w:highlight w:val="yellow"/>
          <w:lang w:eastAsia="x-none"/>
        </w:rPr>
        <w:t>AS197578-L</w:t>
      </w:r>
      <w:r>
        <w:rPr>
          <w:b/>
          <w:highlight w:val="yellow"/>
          <w:lang w:eastAsia="x-none"/>
        </w:rPr>
        <w:fldChar w:fldCharType="end"/>
      </w:r>
      <w:r>
        <w:rPr>
          <w:lang w:eastAsia="x-none"/>
        </w:rPr>
        <w:t xml:space="preserve">. Be sure and open </w:t>
      </w:r>
      <w:r>
        <w:rPr>
          <w:b/>
          <w:lang w:eastAsia="x-none"/>
        </w:rPr>
        <w:t xml:space="preserve">Handout.pdf </w:t>
      </w:r>
      <w:r>
        <w:rPr>
          <w:lang w:eastAsia="x-none"/>
        </w:rPr>
        <w:t>file which contains all the instructions for the exercises.</w:t>
      </w:r>
    </w:p>
    <w:p w14:paraId="30F752FE" w14:textId="77777777" w:rsidR="002C3B1E" w:rsidRDefault="002C3B1E" w:rsidP="002C3B1E">
      <w:pPr>
        <w:pStyle w:val="AUStandard"/>
        <w:rPr>
          <w:lang w:eastAsia="x-none"/>
        </w:rPr>
      </w:pPr>
    </w:p>
    <w:p w14:paraId="1B37B41D" w14:textId="77777777" w:rsidR="002C3B1E" w:rsidRDefault="002C3B1E" w:rsidP="002C3B1E">
      <w:pPr>
        <w:pStyle w:val="AUStandard"/>
        <w:rPr>
          <w:lang w:eastAsia="x-none"/>
        </w:rPr>
      </w:pPr>
      <w:r>
        <w:rPr>
          <w:lang w:eastAsia="x-none"/>
        </w:rPr>
        <w:t xml:space="preserve">As we go through the exercises, I’ll demonstrate each exercise for the class, explaining some of the details, then let you go to work. Please </w:t>
      </w:r>
      <w:r w:rsidRPr="00300FC9">
        <w:rPr>
          <w:b/>
          <w:i/>
          <w:lang w:eastAsia="x-none"/>
        </w:rPr>
        <w:t>watch</w:t>
      </w:r>
      <w:r>
        <w:rPr>
          <w:lang w:eastAsia="x-none"/>
        </w:rPr>
        <w:t xml:space="preserve"> the demo so you get the gist of where the exercise is headed. Don’t try to keep up while I do the demo—I’m going to work fast so you’ll have time to work! I’ve tried my best to make the handout very detailed. If you get lost, raise your hand and one of my lab assistants or I will be happy to help you.</w:t>
      </w:r>
    </w:p>
    <w:p w14:paraId="43058E35" w14:textId="77777777" w:rsidR="002C3B1E" w:rsidRDefault="002C3B1E" w:rsidP="002C3B1E">
      <w:pPr>
        <w:pStyle w:val="AUStandard"/>
        <w:rPr>
          <w:lang w:eastAsia="x-none"/>
        </w:rPr>
      </w:pPr>
    </w:p>
    <w:p w14:paraId="472D60A5" w14:textId="77777777" w:rsidR="002C3B1E" w:rsidRDefault="002C3B1E" w:rsidP="002C3B1E">
      <w:pPr>
        <w:pStyle w:val="AUSectionHeading"/>
        <w:rPr>
          <w:shd w:val="clear" w:color="auto" w:fill="FFFFFF"/>
        </w:rPr>
      </w:pPr>
      <w:r>
        <w:rPr>
          <w:shd w:val="clear" w:color="auto" w:fill="FFFFFF"/>
          <w:lang w:val="en-US"/>
        </w:rPr>
        <w:t>C</w:t>
      </w:r>
      <w:r>
        <w:rPr>
          <w:shd w:val="clear" w:color="auto" w:fill="FFFFFF"/>
        </w:rPr>
        <w:t>reat</w:t>
      </w:r>
      <w:r>
        <w:rPr>
          <w:shd w:val="clear" w:color="auto" w:fill="FFFFFF"/>
          <w:lang w:val="en-US"/>
        </w:rPr>
        <w:t>ing</w:t>
      </w:r>
      <w:r>
        <w:rPr>
          <w:shd w:val="clear" w:color="auto" w:fill="FFFFFF"/>
        </w:rPr>
        <w:t xml:space="preserve"> tables and text labels in AutoCAD based on drawing data</w:t>
      </w:r>
    </w:p>
    <w:p w14:paraId="32E1682B" w14:textId="77777777" w:rsidR="002C3B1E" w:rsidRDefault="002C3B1E" w:rsidP="002C3B1E">
      <w:pPr>
        <w:pStyle w:val="AUStandard"/>
      </w:pPr>
      <w:r>
        <w:t xml:space="preserve">We’ll start with an architectural example, using </w:t>
      </w:r>
      <w:r w:rsidRPr="00E251AB">
        <w:rPr>
          <w:rStyle w:val="FilenameChar"/>
        </w:rPr>
        <w:t>Floor Plan Sample.dwg</w:t>
      </w:r>
      <w:r>
        <w:t>. In this drawing, we have a floor plan of one floor of an office building. The plan includes offices, cubicles, and other rooms, and identifies where major furniture (desks, chairs, etc) are located along with standard office equipment such as phones and computers.</w:t>
      </w:r>
    </w:p>
    <w:p w14:paraId="0C660561" w14:textId="77777777" w:rsidR="002C3B1E" w:rsidRDefault="002C3B1E" w:rsidP="002C3B1E">
      <w:pPr>
        <w:pStyle w:val="AUStandard"/>
        <w:rPr>
          <w:lang w:eastAsia="x-none"/>
        </w:rPr>
      </w:pPr>
    </w:p>
    <w:p w14:paraId="40E8FFDA" w14:textId="77777777" w:rsidR="002C3B1E" w:rsidRDefault="002C3B1E" w:rsidP="002C3B1E">
      <w:pPr>
        <w:pStyle w:val="AUSubheading1"/>
        <w:rPr>
          <w:lang w:val="en-US"/>
        </w:rPr>
      </w:pPr>
      <w:r>
        <w:rPr>
          <w:lang w:val="en-US"/>
        </w:rPr>
        <w:t>Exercise #1: Adding Text Labels Linked to Object Properties</w:t>
      </w:r>
    </w:p>
    <w:p w14:paraId="45AC2F14" w14:textId="77777777" w:rsidR="002C3B1E" w:rsidRPr="00F74966" w:rsidRDefault="002C3B1E" w:rsidP="002C3B1E">
      <w:pPr>
        <w:pStyle w:val="AUStandard"/>
        <w:rPr>
          <w:lang w:eastAsia="x-none"/>
        </w:rPr>
      </w:pPr>
    </w:p>
    <w:p w14:paraId="7996E6C8" w14:textId="77777777" w:rsidR="002C3B1E" w:rsidRDefault="002C3B1E" w:rsidP="002C3B1E">
      <w:pPr>
        <w:pStyle w:val="AUStandard"/>
      </w:pPr>
      <w:r>
        <w:t xml:space="preserve">In this exercise, we’re going to place some “tile” hatch in the restrooms, then add a text annotation that calculates the square footage for us automatically. Open the </w:t>
      </w:r>
      <w:r>
        <w:rPr>
          <w:b/>
        </w:rPr>
        <w:t>Floor Plan Sample.dwg</w:t>
      </w:r>
      <w:r>
        <w:t>. I’m assuming in the instructions below that you know how to create layers, and hatch areas, so I’ll only provide detail in those areas when I want something specific. I’ll be more detailed when we get to how we’re going to extract data to create the annotations.</w:t>
      </w:r>
    </w:p>
    <w:p w14:paraId="2D2082AA" w14:textId="77777777" w:rsidR="002C3B1E" w:rsidRDefault="002C3B1E" w:rsidP="002C3B1E">
      <w:pPr>
        <w:pStyle w:val="AUStandard"/>
      </w:pPr>
    </w:p>
    <w:p w14:paraId="53417EE9" w14:textId="77777777" w:rsidR="002C3B1E" w:rsidRDefault="002C3B1E" w:rsidP="002C3B1E">
      <w:pPr>
        <w:pStyle w:val="Tip"/>
      </w:pPr>
      <w:r>
        <w:t>TIP: If you need assistance during the exercise, signal one of the lab assistants or me and we’ll be happy to help you.</w:t>
      </w:r>
    </w:p>
    <w:p w14:paraId="12AE919B" w14:textId="77777777" w:rsidR="002C3B1E" w:rsidRDefault="002C3B1E" w:rsidP="002C3B1E">
      <w:pPr>
        <w:pStyle w:val="AUStandard"/>
      </w:pPr>
    </w:p>
    <w:p w14:paraId="4E149C6F" w14:textId="77777777" w:rsidR="002C3B1E" w:rsidRDefault="002C3B1E" w:rsidP="002C3B1E">
      <w:pPr>
        <w:pStyle w:val="AUStandard"/>
        <w:numPr>
          <w:ilvl w:val="0"/>
          <w:numId w:val="13"/>
        </w:numPr>
        <w:ind w:left="360"/>
      </w:pPr>
      <w:r>
        <w:t>Locate the two restroom areas located below the elevator lobby (room 6001) and to the left of the “Printer Island”.</w:t>
      </w:r>
    </w:p>
    <w:p w14:paraId="07C21FDA" w14:textId="77777777" w:rsidR="002C3B1E" w:rsidRDefault="002C3B1E" w:rsidP="002C3B1E">
      <w:pPr>
        <w:pStyle w:val="AUStandard"/>
      </w:pPr>
    </w:p>
    <w:p w14:paraId="3D4C9349" w14:textId="77777777" w:rsidR="002C3B1E" w:rsidRDefault="002C3B1E" w:rsidP="002C3B1E">
      <w:pPr>
        <w:pStyle w:val="AUStandard"/>
        <w:keepNext/>
        <w:jc w:val="center"/>
      </w:pPr>
      <w:r>
        <w:rPr>
          <w:noProof/>
        </w:rPr>
        <w:lastRenderedPageBreak/>
        <w:drawing>
          <wp:inline distT="0" distB="0" distL="0" distR="0" wp14:anchorId="0F0A2121" wp14:editId="12A5BA85">
            <wp:extent cx="4800600" cy="448056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600" cy="4480560"/>
                    </a:xfrm>
                    <a:prstGeom prst="rect">
                      <a:avLst/>
                    </a:prstGeom>
                  </pic:spPr>
                </pic:pic>
              </a:graphicData>
            </a:graphic>
          </wp:inline>
        </w:drawing>
      </w:r>
    </w:p>
    <w:p w14:paraId="3DBB2DFD" w14:textId="225F5F57"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1</w:t>
      </w:r>
      <w:r w:rsidR="00524106">
        <w:rPr>
          <w:noProof/>
        </w:rPr>
        <w:fldChar w:fldCharType="end"/>
      </w:r>
      <w:r>
        <w:t xml:space="preserve"> Restroom Area for Hatching</w:t>
      </w:r>
    </w:p>
    <w:p w14:paraId="50E00DEA" w14:textId="77777777" w:rsidR="002C3B1E" w:rsidRPr="003C0FDB" w:rsidRDefault="002C3B1E" w:rsidP="002C3B1E">
      <w:pPr>
        <w:pStyle w:val="AUStandard"/>
      </w:pPr>
    </w:p>
    <w:p w14:paraId="3E829D07" w14:textId="77777777" w:rsidR="002C3B1E" w:rsidRDefault="002C3B1E" w:rsidP="002C3B1E">
      <w:pPr>
        <w:pStyle w:val="AUStandard"/>
        <w:numPr>
          <w:ilvl w:val="0"/>
          <w:numId w:val="13"/>
        </w:numPr>
        <w:ind w:left="360"/>
      </w:pPr>
      <w:r>
        <w:t xml:space="preserve">Use the </w:t>
      </w:r>
      <w:r w:rsidRPr="00E859CD">
        <w:rPr>
          <w:b/>
        </w:rPr>
        <w:t xml:space="preserve">LAYFRZ </w:t>
      </w:r>
      <w:r>
        <w:t xml:space="preserve">command </w:t>
      </w:r>
      <w:r>
        <w:rPr>
          <w:noProof/>
        </w:rPr>
        <w:drawing>
          <wp:inline distT="0" distB="0" distL="0" distR="0" wp14:anchorId="7AF13763" wp14:editId="12E6BE37">
            <wp:extent cx="200000" cy="19047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00" cy="190476"/>
                    </a:xfrm>
                    <a:prstGeom prst="rect">
                      <a:avLst/>
                    </a:prstGeom>
                  </pic:spPr>
                </pic:pic>
              </a:graphicData>
            </a:graphic>
          </wp:inline>
        </w:drawing>
      </w:r>
      <w:r>
        <w:t xml:space="preserve"> then select either of the restroom doors to freeze the E-F-Door layer.</w:t>
      </w:r>
    </w:p>
    <w:p w14:paraId="33CEF946" w14:textId="77777777" w:rsidR="002C3B1E" w:rsidRDefault="002C3B1E" w:rsidP="002C3B1E">
      <w:pPr>
        <w:pStyle w:val="AUStandard"/>
        <w:numPr>
          <w:ilvl w:val="0"/>
          <w:numId w:val="13"/>
        </w:numPr>
        <w:ind w:left="360"/>
      </w:pPr>
      <w:r>
        <w:t xml:space="preserve">Use </w:t>
      </w:r>
      <w:r w:rsidRPr="003C0FDB">
        <w:rPr>
          <w:b/>
        </w:rPr>
        <w:t xml:space="preserve">Layer Properties </w:t>
      </w:r>
      <w:r>
        <w:t xml:space="preserve">to create a new layer </w:t>
      </w:r>
      <w:r>
        <w:rPr>
          <w:noProof/>
        </w:rPr>
        <w:drawing>
          <wp:inline distT="0" distB="0" distL="0" distR="0" wp14:anchorId="391BF12A" wp14:editId="7FFFA009">
            <wp:extent cx="219048" cy="2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048" cy="200000"/>
                    </a:xfrm>
                    <a:prstGeom prst="rect">
                      <a:avLst/>
                    </a:prstGeom>
                  </pic:spPr>
                </pic:pic>
              </a:graphicData>
            </a:graphic>
          </wp:inline>
        </w:drawing>
      </w:r>
      <w:r>
        <w:t xml:space="preserve"> named “Tile”, color 101, and set current.</w:t>
      </w:r>
    </w:p>
    <w:p w14:paraId="263DC334" w14:textId="77777777" w:rsidR="002C3B1E" w:rsidRDefault="002C3B1E" w:rsidP="002C3B1E">
      <w:pPr>
        <w:pStyle w:val="AUStandard"/>
      </w:pPr>
    </w:p>
    <w:p w14:paraId="2A767463" w14:textId="77777777" w:rsidR="002C3B1E" w:rsidRDefault="002C3B1E" w:rsidP="002C3B1E">
      <w:pPr>
        <w:pStyle w:val="AUCaption"/>
      </w:pPr>
      <w:r>
        <w:rPr>
          <w:noProof/>
        </w:rPr>
        <w:drawing>
          <wp:inline distT="0" distB="0" distL="0" distR="0" wp14:anchorId="0CAB79ED" wp14:editId="297127EE">
            <wp:extent cx="4152381" cy="723810"/>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381" cy="723810"/>
                    </a:xfrm>
                    <a:prstGeom prst="rect">
                      <a:avLst/>
                    </a:prstGeom>
                  </pic:spPr>
                </pic:pic>
              </a:graphicData>
            </a:graphic>
          </wp:inline>
        </w:drawing>
      </w:r>
    </w:p>
    <w:p w14:paraId="1D5BD348" w14:textId="7F91116D"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2</w:t>
      </w:r>
      <w:r w:rsidR="00524106">
        <w:rPr>
          <w:noProof/>
        </w:rPr>
        <w:fldChar w:fldCharType="end"/>
      </w:r>
      <w:r>
        <w:t xml:space="preserve"> Adding a New Layer for the Tile</w:t>
      </w:r>
    </w:p>
    <w:p w14:paraId="66C53869" w14:textId="77777777" w:rsidR="002C3B1E" w:rsidRPr="003C0FDB" w:rsidRDefault="002C3B1E" w:rsidP="002C3B1E">
      <w:pPr>
        <w:pStyle w:val="AUStandard"/>
      </w:pPr>
    </w:p>
    <w:p w14:paraId="37120A62" w14:textId="77777777" w:rsidR="002C3B1E" w:rsidRDefault="002C3B1E" w:rsidP="002C3B1E">
      <w:pPr>
        <w:pStyle w:val="AUStandard"/>
        <w:numPr>
          <w:ilvl w:val="0"/>
          <w:numId w:val="13"/>
        </w:numPr>
        <w:ind w:left="360"/>
      </w:pPr>
      <w:r>
        <w:t xml:space="preserve">On the </w:t>
      </w:r>
      <w:r>
        <w:rPr>
          <w:b/>
        </w:rPr>
        <w:t xml:space="preserve">Home </w:t>
      </w:r>
      <w:r>
        <w:t xml:space="preserve">tab, locate the </w:t>
      </w:r>
      <w:r>
        <w:rPr>
          <w:b/>
        </w:rPr>
        <w:t xml:space="preserve">Draw </w:t>
      </w:r>
      <w:r>
        <w:t xml:space="preserve">panel, then click the </w:t>
      </w:r>
      <w:r>
        <w:rPr>
          <w:b/>
        </w:rPr>
        <w:t xml:space="preserve">HATCH </w:t>
      </w:r>
      <w:r>
        <w:t xml:space="preserve">button </w:t>
      </w:r>
      <w:r>
        <w:rPr>
          <w:noProof/>
        </w:rPr>
        <w:drawing>
          <wp:inline distT="0" distB="0" distL="0" distR="0" wp14:anchorId="75159D17" wp14:editId="59386E12">
            <wp:extent cx="209524" cy="190476"/>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24" cy="190476"/>
                    </a:xfrm>
                    <a:prstGeom prst="rect">
                      <a:avLst/>
                    </a:prstGeom>
                  </pic:spPr>
                </pic:pic>
              </a:graphicData>
            </a:graphic>
          </wp:inline>
        </w:drawing>
      </w:r>
      <w:r>
        <w:t>.</w:t>
      </w:r>
    </w:p>
    <w:p w14:paraId="4A251D34" w14:textId="77777777" w:rsidR="002C3B1E" w:rsidRDefault="002C3B1E" w:rsidP="002C3B1E">
      <w:pPr>
        <w:pStyle w:val="AUStandard"/>
        <w:numPr>
          <w:ilvl w:val="0"/>
          <w:numId w:val="13"/>
        </w:numPr>
        <w:ind w:left="360"/>
      </w:pPr>
      <w:r>
        <w:t xml:space="preserve">Select pattern </w:t>
      </w:r>
      <w:r w:rsidRPr="00E859CD">
        <w:rPr>
          <w:b/>
        </w:rPr>
        <w:t>ANSI37</w:t>
      </w:r>
      <w:r>
        <w:t xml:space="preserve"> and set the scale to </w:t>
      </w:r>
      <w:r w:rsidRPr="00E859CD">
        <w:rPr>
          <w:b/>
        </w:rPr>
        <w:t>120</w:t>
      </w:r>
      <w:r>
        <w:t>.</w:t>
      </w:r>
    </w:p>
    <w:p w14:paraId="0CDE384C" w14:textId="77777777" w:rsidR="002C3B1E" w:rsidRDefault="002C3B1E" w:rsidP="002C3B1E">
      <w:pPr>
        <w:pStyle w:val="AUStandard"/>
      </w:pPr>
    </w:p>
    <w:p w14:paraId="44227E5F" w14:textId="77777777" w:rsidR="002C3B1E" w:rsidRDefault="002C3B1E" w:rsidP="002C3B1E">
      <w:pPr>
        <w:pStyle w:val="AUCaption"/>
      </w:pPr>
      <w:r>
        <w:rPr>
          <w:noProof/>
        </w:rPr>
        <w:lastRenderedPageBreak/>
        <w:drawing>
          <wp:inline distT="0" distB="0" distL="0" distR="0" wp14:anchorId="64E385F9" wp14:editId="07978EB5">
            <wp:extent cx="59436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00100"/>
                    </a:xfrm>
                    <a:prstGeom prst="rect">
                      <a:avLst/>
                    </a:prstGeom>
                  </pic:spPr>
                </pic:pic>
              </a:graphicData>
            </a:graphic>
          </wp:inline>
        </w:drawing>
      </w:r>
    </w:p>
    <w:p w14:paraId="7A56D647" w14:textId="250982AB"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3</w:t>
      </w:r>
      <w:r w:rsidR="00524106">
        <w:rPr>
          <w:noProof/>
        </w:rPr>
        <w:fldChar w:fldCharType="end"/>
      </w:r>
      <w:r>
        <w:t xml:space="preserve"> Hatch Settings for Tile</w:t>
      </w:r>
    </w:p>
    <w:p w14:paraId="706764D7" w14:textId="77777777" w:rsidR="002C3B1E" w:rsidRDefault="002C3B1E" w:rsidP="002C3B1E">
      <w:pPr>
        <w:pStyle w:val="AUStandard"/>
      </w:pPr>
    </w:p>
    <w:p w14:paraId="49948078" w14:textId="77777777" w:rsidR="002C3B1E" w:rsidRDefault="002C3B1E" w:rsidP="002C3B1E">
      <w:pPr>
        <w:pStyle w:val="AUStandard"/>
        <w:numPr>
          <w:ilvl w:val="0"/>
          <w:numId w:val="13"/>
        </w:numPr>
        <w:ind w:left="360"/>
      </w:pPr>
      <w:r>
        <w:t>Pick a point inside either of the restrooms—but not both!</w:t>
      </w:r>
    </w:p>
    <w:p w14:paraId="611158E1" w14:textId="77777777" w:rsidR="002C3B1E" w:rsidRDefault="002C3B1E" w:rsidP="002C3B1E">
      <w:pPr>
        <w:pStyle w:val="AUStandard"/>
        <w:numPr>
          <w:ilvl w:val="0"/>
          <w:numId w:val="13"/>
        </w:numPr>
        <w:ind w:left="360"/>
      </w:pPr>
      <w:r>
        <w:t xml:space="preserve">Click </w:t>
      </w:r>
      <w:r>
        <w:rPr>
          <w:b/>
        </w:rPr>
        <w:t xml:space="preserve">Close Hatch Creation </w:t>
      </w:r>
      <w:r>
        <w:t xml:space="preserve">or press </w:t>
      </w:r>
      <w:r>
        <w:rPr>
          <w:b/>
        </w:rPr>
        <w:t xml:space="preserve">Enter </w:t>
      </w:r>
      <w:r>
        <w:t>(or the Space Bar) to end the command.</w:t>
      </w:r>
    </w:p>
    <w:p w14:paraId="718B8F0B" w14:textId="77777777" w:rsidR="002C3B1E" w:rsidRDefault="002C3B1E" w:rsidP="002C3B1E">
      <w:pPr>
        <w:pStyle w:val="AUStandard"/>
        <w:numPr>
          <w:ilvl w:val="0"/>
          <w:numId w:val="13"/>
        </w:numPr>
        <w:ind w:left="360"/>
      </w:pPr>
      <w:r>
        <w:t>Repeat steps 5-8 to hatch the other restroom.</w:t>
      </w:r>
    </w:p>
    <w:p w14:paraId="11FB9B00" w14:textId="77777777" w:rsidR="002C3B1E" w:rsidRDefault="002C3B1E" w:rsidP="002C3B1E">
      <w:pPr>
        <w:pStyle w:val="AUStandard"/>
      </w:pPr>
    </w:p>
    <w:p w14:paraId="7C76082B" w14:textId="77777777" w:rsidR="002C3B1E" w:rsidRDefault="002C3B1E" w:rsidP="002C3B1E">
      <w:pPr>
        <w:pStyle w:val="AUStandard"/>
        <w:keepNext/>
        <w:jc w:val="center"/>
      </w:pPr>
      <w:r>
        <w:rPr>
          <w:noProof/>
        </w:rPr>
        <w:drawing>
          <wp:inline distT="0" distB="0" distL="0" distR="0" wp14:anchorId="5C4A62C9" wp14:editId="2CBC993B">
            <wp:extent cx="2926080" cy="4453128"/>
            <wp:effectExtent l="0" t="0" r="762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6080" cy="4453128"/>
                    </a:xfrm>
                    <a:prstGeom prst="rect">
                      <a:avLst/>
                    </a:prstGeom>
                  </pic:spPr>
                </pic:pic>
              </a:graphicData>
            </a:graphic>
          </wp:inline>
        </w:drawing>
      </w:r>
    </w:p>
    <w:p w14:paraId="57244A2A" w14:textId="37957F84"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4</w:t>
      </w:r>
      <w:r w:rsidR="00524106">
        <w:rPr>
          <w:noProof/>
        </w:rPr>
        <w:fldChar w:fldCharType="end"/>
      </w:r>
      <w:r>
        <w:t xml:space="preserve"> Tile Hatched Restrooms</w:t>
      </w:r>
    </w:p>
    <w:p w14:paraId="263E0081" w14:textId="77777777" w:rsidR="002C3B1E" w:rsidRDefault="002C3B1E" w:rsidP="002C3B1E">
      <w:pPr>
        <w:pStyle w:val="AUStandard"/>
      </w:pPr>
    </w:p>
    <w:p w14:paraId="33A62723" w14:textId="77777777" w:rsidR="002C3B1E" w:rsidRDefault="002C3B1E" w:rsidP="002C3B1E">
      <w:pPr>
        <w:pStyle w:val="AUStandard"/>
        <w:numPr>
          <w:ilvl w:val="0"/>
          <w:numId w:val="13"/>
        </w:numPr>
        <w:ind w:left="360"/>
      </w:pPr>
      <w:r>
        <w:t xml:space="preserve">On the </w:t>
      </w:r>
      <w:r>
        <w:rPr>
          <w:b/>
        </w:rPr>
        <w:t xml:space="preserve">Home </w:t>
      </w:r>
      <w:r>
        <w:t xml:space="preserve">tab, locate the </w:t>
      </w:r>
      <w:r>
        <w:rPr>
          <w:b/>
        </w:rPr>
        <w:t xml:space="preserve">Annotation </w:t>
      </w:r>
      <w:r>
        <w:t xml:space="preserve">panel, then click the </w:t>
      </w:r>
      <w:r>
        <w:rPr>
          <w:b/>
        </w:rPr>
        <w:t xml:space="preserve">Text </w:t>
      </w:r>
      <w:r>
        <w:t>button.</w:t>
      </w:r>
    </w:p>
    <w:p w14:paraId="08382E21" w14:textId="77777777" w:rsidR="002C3B1E" w:rsidRDefault="002C3B1E" w:rsidP="002C3B1E">
      <w:pPr>
        <w:pStyle w:val="AUStandard"/>
      </w:pPr>
    </w:p>
    <w:p w14:paraId="6E4E553E" w14:textId="77777777" w:rsidR="002C3B1E" w:rsidRDefault="002C3B1E" w:rsidP="002C3B1E">
      <w:pPr>
        <w:pStyle w:val="AUStandard"/>
        <w:keepNext/>
        <w:jc w:val="center"/>
      </w:pPr>
      <w:r>
        <w:rPr>
          <w:noProof/>
        </w:rPr>
        <w:lastRenderedPageBreak/>
        <w:drawing>
          <wp:inline distT="0" distB="0" distL="0" distR="0" wp14:anchorId="5A4F289A" wp14:editId="29D57051">
            <wp:extent cx="1426464" cy="76809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6464" cy="768096"/>
                    </a:xfrm>
                    <a:prstGeom prst="rect">
                      <a:avLst/>
                    </a:prstGeom>
                  </pic:spPr>
                </pic:pic>
              </a:graphicData>
            </a:graphic>
          </wp:inline>
        </w:drawing>
      </w:r>
    </w:p>
    <w:p w14:paraId="4E2920A3" w14:textId="57E41707" w:rsidR="002C3B1E" w:rsidRPr="006A4ABA"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5</w:t>
      </w:r>
      <w:r w:rsidR="00524106">
        <w:rPr>
          <w:noProof/>
        </w:rPr>
        <w:fldChar w:fldCharType="end"/>
      </w:r>
      <w:r>
        <w:t xml:space="preserve"> Annotation Panel</w:t>
      </w:r>
    </w:p>
    <w:p w14:paraId="1AD5E376" w14:textId="77777777" w:rsidR="002C3B1E" w:rsidRDefault="002C3B1E" w:rsidP="002C3B1E">
      <w:pPr>
        <w:pStyle w:val="AUStandard"/>
      </w:pPr>
    </w:p>
    <w:p w14:paraId="1A83DBF8" w14:textId="77777777" w:rsidR="002C3B1E" w:rsidRDefault="002C3B1E" w:rsidP="002C3B1E">
      <w:pPr>
        <w:pStyle w:val="AUStandard"/>
        <w:numPr>
          <w:ilvl w:val="0"/>
          <w:numId w:val="13"/>
        </w:numPr>
        <w:ind w:left="360"/>
      </w:pPr>
      <w:r>
        <w:t>Draw a box approximately as shown below.</w:t>
      </w:r>
    </w:p>
    <w:p w14:paraId="4F9A721D" w14:textId="77777777" w:rsidR="002C3B1E" w:rsidRDefault="002C3B1E" w:rsidP="002C3B1E">
      <w:pPr>
        <w:pStyle w:val="AUStandard"/>
      </w:pPr>
    </w:p>
    <w:p w14:paraId="7318A523" w14:textId="77777777" w:rsidR="002C3B1E" w:rsidRDefault="002C3B1E" w:rsidP="002C3B1E">
      <w:pPr>
        <w:pStyle w:val="AUStandard"/>
        <w:keepNext/>
        <w:jc w:val="center"/>
      </w:pPr>
      <w:r>
        <w:rPr>
          <w:noProof/>
        </w:rPr>
        <w:drawing>
          <wp:inline distT="0" distB="0" distL="0" distR="0" wp14:anchorId="7C429B21" wp14:editId="22463AAD">
            <wp:extent cx="1572768" cy="704088"/>
            <wp:effectExtent l="0" t="0" r="889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2768" cy="704088"/>
                    </a:xfrm>
                    <a:prstGeom prst="rect">
                      <a:avLst/>
                    </a:prstGeom>
                  </pic:spPr>
                </pic:pic>
              </a:graphicData>
            </a:graphic>
          </wp:inline>
        </w:drawing>
      </w:r>
    </w:p>
    <w:p w14:paraId="1384316B" w14:textId="0BE4F090" w:rsidR="002C3B1E" w:rsidRDefault="002C3B1E" w:rsidP="002C3B1E">
      <w:pPr>
        <w:pStyle w:val="Caption"/>
        <w:jc w:val="center"/>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6</w:t>
      </w:r>
      <w:r w:rsidR="00524106">
        <w:rPr>
          <w:noProof/>
        </w:rPr>
        <w:fldChar w:fldCharType="end"/>
      </w:r>
      <w:r>
        <w:t xml:space="preserve"> Text Box Boundaries</w:t>
      </w:r>
    </w:p>
    <w:p w14:paraId="51689988" w14:textId="77777777" w:rsidR="002C3B1E" w:rsidRDefault="002C3B1E" w:rsidP="002C3B1E">
      <w:pPr>
        <w:pStyle w:val="ListParagraph"/>
        <w:numPr>
          <w:ilvl w:val="0"/>
          <w:numId w:val="13"/>
        </w:numPr>
        <w:ind w:left="360"/>
      </w:pPr>
      <w:r>
        <w:t xml:space="preserve">Type “TILE: “ then right-click in the text box and choose </w:t>
      </w:r>
      <w:r>
        <w:rPr>
          <w:b/>
        </w:rPr>
        <w:t>Insert Field</w:t>
      </w:r>
      <w:r>
        <w:t xml:space="preserve"> to open the </w:t>
      </w:r>
      <w:r>
        <w:rPr>
          <w:b/>
        </w:rPr>
        <w:t xml:space="preserve">Field </w:t>
      </w:r>
      <w:r>
        <w:t>dialog box.</w:t>
      </w:r>
    </w:p>
    <w:p w14:paraId="34D6D112" w14:textId="77777777" w:rsidR="002C3B1E" w:rsidRDefault="002C3B1E" w:rsidP="002C3B1E">
      <w:pPr>
        <w:keepNext/>
        <w:jc w:val="center"/>
      </w:pPr>
      <w:r>
        <w:rPr>
          <w:noProof/>
        </w:rPr>
        <w:drawing>
          <wp:inline distT="0" distB="0" distL="0" distR="0" wp14:anchorId="7B45B1B8" wp14:editId="3BBFECDC">
            <wp:extent cx="3136392" cy="1609344"/>
            <wp:effectExtent l="0" t="0" r="6985" b="0"/>
            <wp:docPr id="213" name="Picture 213" descr="C:\Users\brand.JIS\AppData\Local\Temp\SNAGHTML148eb7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and.JIS\AppData\Local\Temp\SNAGHTML148eb77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6392" cy="1609344"/>
                    </a:xfrm>
                    <a:prstGeom prst="rect">
                      <a:avLst/>
                    </a:prstGeom>
                    <a:noFill/>
                    <a:ln>
                      <a:noFill/>
                    </a:ln>
                  </pic:spPr>
                </pic:pic>
              </a:graphicData>
            </a:graphic>
          </wp:inline>
        </w:drawing>
      </w:r>
    </w:p>
    <w:p w14:paraId="301F7123" w14:textId="30C37AFE" w:rsidR="002C3B1E" w:rsidRPr="006A4ABA"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7</w:t>
      </w:r>
      <w:r w:rsidR="00524106">
        <w:rPr>
          <w:noProof/>
        </w:rPr>
        <w:fldChar w:fldCharType="end"/>
      </w:r>
      <w:r>
        <w:t xml:space="preserve"> Inserting a Field into an Annotation</w:t>
      </w:r>
    </w:p>
    <w:p w14:paraId="41441E23" w14:textId="77777777" w:rsidR="002C3B1E" w:rsidRDefault="002C3B1E" w:rsidP="002C3B1E">
      <w:pPr>
        <w:pStyle w:val="AUStandard"/>
        <w:jc w:val="center"/>
      </w:pPr>
    </w:p>
    <w:p w14:paraId="6D44F70F" w14:textId="77777777" w:rsidR="002C3B1E" w:rsidRDefault="002C3B1E" w:rsidP="002C3B1E">
      <w:pPr>
        <w:pStyle w:val="AUStandard"/>
        <w:numPr>
          <w:ilvl w:val="0"/>
          <w:numId w:val="13"/>
        </w:numPr>
        <w:ind w:left="360"/>
      </w:pPr>
      <w:r>
        <w:t xml:space="preserve">Under </w:t>
      </w:r>
      <w:r>
        <w:rPr>
          <w:b/>
        </w:rPr>
        <w:t>Field Category</w:t>
      </w:r>
      <w:r w:rsidRPr="006A4ABA">
        <w:t>,</w:t>
      </w:r>
      <w:r>
        <w:t xml:space="preserve"> choose </w:t>
      </w:r>
      <w:r>
        <w:rPr>
          <w:b/>
        </w:rPr>
        <w:t>Objects</w:t>
      </w:r>
      <w:r>
        <w:t>.</w:t>
      </w:r>
    </w:p>
    <w:p w14:paraId="09C6EC32" w14:textId="77777777" w:rsidR="002C3B1E" w:rsidRPr="006A4ABA" w:rsidRDefault="002C3B1E" w:rsidP="002C3B1E">
      <w:pPr>
        <w:pStyle w:val="AUStandard"/>
        <w:numPr>
          <w:ilvl w:val="0"/>
          <w:numId w:val="13"/>
        </w:numPr>
        <w:ind w:left="360"/>
      </w:pPr>
      <w:r>
        <w:t xml:space="preserve">Under </w:t>
      </w:r>
      <w:r>
        <w:rPr>
          <w:b/>
        </w:rPr>
        <w:t>Field Names</w:t>
      </w:r>
      <w:r>
        <w:t xml:space="preserve">, choose </w:t>
      </w:r>
      <w:r>
        <w:rPr>
          <w:b/>
        </w:rPr>
        <w:t>Object.</w:t>
      </w:r>
    </w:p>
    <w:p w14:paraId="2F5FE373" w14:textId="77777777" w:rsidR="002C3B1E" w:rsidRDefault="002C3B1E" w:rsidP="002C3B1E">
      <w:pPr>
        <w:pStyle w:val="AUStandard"/>
        <w:numPr>
          <w:ilvl w:val="0"/>
          <w:numId w:val="13"/>
        </w:numPr>
        <w:ind w:left="360"/>
      </w:pPr>
      <w:r>
        <w:t xml:space="preserve">Next to </w:t>
      </w:r>
      <w:r>
        <w:rPr>
          <w:b/>
        </w:rPr>
        <w:t>Object type</w:t>
      </w:r>
      <w:r>
        <w:t xml:space="preserve">, click the </w:t>
      </w:r>
      <w:r>
        <w:rPr>
          <w:b/>
        </w:rPr>
        <w:t xml:space="preserve">Select Object </w:t>
      </w:r>
      <w:r>
        <w:t xml:space="preserve">button </w:t>
      </w:r>
      <w:r>
        <w:rPr>
          <w:noProof/>
        </w:rPr>
        <w:drawing>
          <wp:inline distT="0" distB="0" distL="0" distR="0" wp14:anchorId="4CEE8811" wp14:editId="75E6CD56">
            <wp:extent cx="209524" cy="209524"/>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24" cy="209524"/>
                    </a:xfrm>
                    <a:prstGeom prst="rect">
                      <a:avLst/>
                    </a:prstGeom>
                  </pic:spPr>
                </pic:pic>
              </a:graphicData>
            </a:graphic>
          </wp:inline>
        </w:drawing>
      </w:r>
      <w:r>
        <w:t>.</w:t>
      </w:r>
    </w:p>
    <w:p w14:paraId="0CA58FD7" w14:textId="77777777" w:rsidR="002C3B1E" w:rsidRDefault="002C3B1E" w:rsidP="002C3B1E">
      <w:pPr>
        <w:pStyle w:val="AUStandard"/>
      </w:pPr>
    </w:p>
    <w:p w14:paraId="468BF582" w14:textId="77777777" w:rsidR="002C3B1E" w:rsidRDefault="002C3B1E" w:rsidP="002C3B1E">
      <w:pPr>
        <w:pStyle w:val="Tip"/>
      </w:pPr>
      <w:r>
        <w:t>TIP: These annotations could easily go in paperspace as well. When it comes time to select objects, AutoCAD “sees” modelspace entities right through viewports, so as long as it’s visible through a viewport, you can select the target object.</w:t>
      </w:r>
    </w:p>
    <w:p w14:paraId="0256643B" w14:textId="77777777" w:rsidR="002C3B1E" w:rsidRDefault="002C3B1E" w:rsidP="002C3B1E">
      <w:pPr>
        <w:pStyle w:val="AUStandard"/>
      </w:pPr>
    </w:p>
    <w:p w14:paraId="474FE368" w14:textId="77777777" w:rsidR="002C3B1E" w:rsidRDefault="002C3B1E" w:rsidP="002C3B1E">
      <w:pPr>
        <w:pStyle w:val="AUStandard"/>
        <w:numPr>
          <w:ilvl w:val="0"/>
          <w:numId w:val="13"/>
        </w:numPr>
        <w:ind w:left="360"/>
      </w:pPr>
      <w:r>
        <w:t>In the drawing, select either of the hatch objects.</w:t>
      </w:r>
    </w:p>
    <w:p w14:paraId="5ED3DA8F" w14:textId="77777777" w:rsidR="002C3B1E" w:rsidRDefault="002C3B1E" w:rsidP="002C3B1E">
      <w:pPr>
        <w:pStyle w:val="AUStandard"/>
        <w:numPr>
          <w:ilvl w:val="0"/>
          <w:numId w:val="13"/>
        </w:numPr>
        <w:ind w:left="360"/>
      </w:pPr>
      <w:r>
        <w:t xml:space="preserve">Under </w:t>
      </w:r>
      <w:r>
        <w:rPr>
          <w:b/>
        </w:rPr>
        <w:t>Property</w:t>
      </w:r>
      <w:r>
        <w:t xml:space="preserve">, select </w:t>
      </w:r>
      <w:r>
        <w:rPr>
          <w:b/>
        </w:rPr>
        <w:t>Area</w:t>
      </w:r>
      <w:r>
        <w:t>.</w:t>
      </w:r>
    </w:p>
    <w:p w14:paraId="00747F43" w14:textId="77777777" w:rsidR="002C3B1E" w:rsidRDefault="002C3B1E" w:rsidP="002C3B1E">
      <w:pPr>
        <w:pStyle w:val="AUStandard"/>
        <w:numPr>
          <w:ilvl w:val="0"/>
          <w:numId w:val="13"/>
        </w:numPr>
        <w:ind w:left="360"/>
      </w:pPr>
      <w:r>
        <w:t xml:space="preserve">Under </w:t>
      </w:r>
      <w:r>
        <w:rPr>
          <w:b/>
        </w:rPr>
        <w:t>Format</w:t>
      </w:r>
      <w:r>
        <w:t xml:space="preserve">, select </w:t>
      </w:r>
      <w:r>
        <w:rPr>
          <w:b/>
        </w:rPr>
        <w:t>Architectural</w:t>
      </w:r>
      <w:r>
        <w:t>.</w:t>
      </w:r>
    </w:p>
    <w:p w14:paraId="1042E29E" w14:textId="77777777" w:rsidR="002C3B1E" w:rsidRDefault="002C3B1E" w:rsidP="002C3B1E">
      <w:pPr>
        <w:pStyle w:val="AUStandard"/>
        <w:numPr>
          <w:ilvl w:val="0"/>
          <w:numId w:val="13"/>
        </w:numPr>
        <w:ind w:left="360"/>
      </w:pPr>
      <w:r>
        <w:t xml:space="preserve">Under </w:t>
      </w:r>
      <w:r>
        <w:rPr>
          <w:b/>
        </w:rPr>
        <w:t>Precision</w:t>
      </w:r>
      <w:r>
        <w:t xml:space="preserve">, select </w:t>
      </w:r>
      <w:r>
        <w:rPr>
          <w:b/>
        </w:rPr>
        <w:t>0.00</w:t>
      </w:r>
      <w:r>
        <w:t>.</w:t>
      </w:r>
    </w:p>
    <w:p w14:paraId="70FC807E" w14:textId="77777777" w:rsidR="002C3B1E" w:rsidRDefault="002C3B1E" w:rsidP="002C3B1E">
      <w:pPr>
        <w:pStyle w:val="AUStandard"/>
      </w:pPr>
    </w:p>
    <w:p w14:paraId="21DA56DA" w14:textId="77777777" w:rsidR="002C3B1E" w:rsidRDefault="002C3B1E" w:rsidP="002C3B1E">
      <w:pPr>
        <w:pStyle w:val="AUStandard"/>
        <w:keepNext/>
        <w:jc w:val="center"/>
      </w:pPr>
      <w:r>
        <w:rPr>
          <w:noProof/>
        </w:rPr>
        <w:lastRenderedPageBreak/>
        <w:drawing>
          <wp:inline distT="0" distB="0" distL="0" distR="0" wp14:anchorId="3260624A" wp14:editId="36A78913">
            <wp:extent cx="4297680" cy="1938528"/>
            <wp:effectExtent l="0" t="0" r="7620" b="508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7680" cy="1938528"/>
                    </a:xfrm>
                    <a:prstGeom prst="rect">
                      <a:avLst/>
                    </a:prstGeom>
                  </pic:spPr>
                </pic:pic>
              </a:graphicData>
            </a:graphic>
          </wp:inline>
        </w:drawing>
      </w:r>
    </w:p>
    <w:p w14:paraId="5042A8CF" w14:textId="0608F6F9"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8</w:t>
      </w:r>
      <w:r w:rsidR="00524106">
        <w:rPr>
          <w:noProof/>
        </w:rPr>
        <w:fldChar w:fldCharType="end"/>
      </w:r>
      <w:r>
        <w:t xml:space="preserve"> Field Settings for Hatch Object</w:t>
      </w:r>
    </w:p>
    <w:p w14:paraId="2852EF35" w14:textId="77777777" w:rsidR="002C3B1E" w:rsidRDefault="002C3B1E" w:rsidP="002C3B1E">
      <w:pPr>
        <w:pStyle w:val="AUStandard"/>
        <w:jc w:val="center"/>
      </w:pPr>
    </w:p>
    <w:p w14:paraId="10AF8E36" w14:textId="77777777" w:rsidR="002C3B1E" w:rsidRDefault="002C3B1E" w:rsidP="002C3B1E">
      <w:pPr>
        <w:pStyle w:val="AUStandard"/>
        <w:numPr>
          <w:ilvl w:val="0"/>
          <w:numId w:val="13"/>
        </w:numPr>
        <w:ind w:left="360"/>
      </w:pPr>
      <w:r>
        <w:t xml:space="preserve">Click </w:t>
      </w:r>
      <w:r w:rsidRPr="000C21AF">
        <w:rPr>
          <w:b/>
        </w:rPr>
        <w:t>OK</w:t>
      </w:r>
      <w:r>
        <w:t>.</w:t>
      </w:r>
    </w:p>
    <w:p w14:paraId="39EF6BCF" w14:textId="77777777" w:rsidR="002C3B1E" w:rsidRDefault="002C3B1E" w:rsidP="002C3B1E">
      <w:pPr>
        <w:pStyle w:val="AUStandard"/>
        <w:numPr>
          <w:ilvl w:val="0"/>
          <w:numId w:val="13"/>
        </w:numPr>
        <w:ind w:left="360"/>
      </w:pPr>
      <w:r>
        <w:t xml:space="preserve">On the </w:t>
      </w:r>
      <w:r>
        <w:rPr>
          <w:b/>
        </w:rPr>
        <w:t xml:space="preserve">Text Editor </w:t>
      </w:r>
      <w:r>
        <w:t xml:space="preserve">tab, locate the </w:t>
      </w:r>
      <w:r>
        <w:rPr>
          <w:b/>
        </w:rPr>
        <w:t xml:space="preserve">Style </w:t>
      </w:r>
      <w:r>
        <w:t xml:space="preserve">panel, then click the </w:t>
      </w:r>
      <w:r>
        <w:rPr>
          <w:b/>
        </w:rPr>
        <w:t xml:space="preserve">Mask </w:t>
      </w:r>
      <w:r>
        <w:t>button.</w:t>
      </w:r>
    </w:p>
    <w:p w14:paraId="3107B4E6" w14:textId="77777777" w:rsidR="002C3B1E" w:rsidRDefault="002C3B1E" w:rsidP="002C3B1E">
      <w:pPr>
        <w:pStyle w:val="AUStandard"/>
      </w:pPr>
    </w:p>
    <w:p w14:paraId="0FB3A716" w14:textId="77777777" w:rsidR="002C3B1E" w:rsidRDefault="002C3B1E" w:rsidP="002C3B1E">
      <w:pPr>
        <w:pStyle w:val="AUStandard"/>
        <w:keepNext/>
        <w:jc w:val="center"/>
      </w:pPr>
      <w:r>
        <w:rPr>
          <w:noProof/>
        </w:rPr>
        <w:drawing>
          <wp:inline distT="0" distB="0" distL="0" distR="0" wp14:anchorId="54426FB9" wp14:editId="13C4F389">
            <wp:extent cx="2121408" cy="731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1408" cy="731520"/>
                    </a:xfrm>
                    <a:prstGeom prst="rect">
                      <a:avLst/>
                    </a:prstGeom>
                  </pic:spPr>
                </pic:pic>
              </a:graphicData>
            </a:graphic>
          </wp:inline>
        </w:drawing>
      </w:r>
    </w:p>
    <w:p w14:paraId="7A1DAE10" w14:textId="29A1358C"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9</w:t>
      </w:r>
      <w:r w:rsidR="00524106">
        <w:rPr>
          <w:noProof/>
        </w:rPr>
        <w:fldChar w:fldCharType="end"/>
      </w:r>
      <w:r>
        <w:t xml:space="preserve"> Mask button</w:t>
      </w:r>
    </w:p>
    <w:p w14:paraId="5FAB890E" w14:textId="77777777" w:rsidR="002C3B1E" w:rsidRDefault="002C3B1E" w:rsidP="002C3B1E">
      <w:pPr>
        <w:pStyle w:val="AUStandard"/>
        <w:jc w:val="center"/>
      </w:pPr>
    </w:p>
    <w:p w14:paraId="52B5D7FE" w14:textId="77777777" w:rsidR="002C3B1E" w:rsidRDefault="002C3B1E" w:rsidP="002C3B1E">
      <w:pPr>
        <w:pStyle w:val="AUStandard"/>
        <w:numPr>
          <w:ilvl w:val="0"/>
          <w:numId w:val="13"/>
        </w:numPr>
        <w:ind w:left="360"/>
      </w:pPr>
      <w:r>
        <w:t xml:space="preserve">Check </w:t>
      </w:r>
      <w:r>
        <w:rPr>
          <w:b/>
        </w:rPr>
        <w:t>Use background mask</w:t>
      </w:r>
      <w:r>
        <w:t xml:space="preserve"> and </w:t>
      </w:r>
      <w:r>
        <w:rPr>
          <w:b/>
        </w:rPr>
        <w:t>Use drawing background color</w:t>
      </w:r>
      <w:r>
        <w:t xml:space="preserve">, then click </w:t>
      </w:r>
      <w:r>
        <w:rPr>
          <w:b/>
        </w:rPr>
        <w:t>OK</w:t>
      </w:r>
      <w:r>
        <w:t>.</w:t>
      </w:r>
    </w:p>
    <w:p w14:paraId="252C196C" w14:textId="77777777" w:rsidR="002C3B1E" w:rsidRDefault="002C3B1E" w:rsidP="002C3B1E">
      <w:pPr>
        <w:pStyle w:val="AUStandard"/>
        <w:numPr>
          <w:ilvl w:val="0"/>
          <w:numId w:val="13"/>
        </w:numPr>
        <w:ind w:left="360"/>
      </w:pPr>
      <w:r>
        <w:t xml:space="preserve">Click </w:t>
      </w:r>
      <w:r>
        <w:rPr>
          <w:b/>
        </w:rPr>
        <w:t xml:space="preserve">Close Text Editor </w:t>
      </w:r>
      <w:r>
        <w:t>on the ribbon tab.</w:t>
      </w:r>
    </w:p>
    <w:p w14:paraId="27D7F829" w14:textId="77777777" w:rsidR="002C3B1E" w:rsidRDefault="002C3B1E" w:rsidP="002C3B1E">
      <w:pPr>
        <w:pStyle w:val="AUStandard"/>
        <w:numPr>
          <w:ilvl w:val="0"/>
          <w:numId w:val="13"/>
        </w:numPr>
        <w:ind w:left="360"/>
      </w:pPr>
      <w:r>
        <w:t>If necessary, adjust the text box size by selecting it and using the grips.</w:t>
      </w:r>
    </w:p>
    <w:p w14:paraId="23581204" w14:textId="77777777" w:rsidR="002C3B1E" w:rsidRDefault="002C3B1E" w:rsidP="002C3B1E">
      <w:pPr>
        <w:pStyle w:val="AUStandard"/>
        <w:numPr>
          <w:ilvl w:val="0"/>
          <w:numId w:val="13"/>
        </w:numPr>
        <w:ind w:left="360"/>
      </w:pPr>
      <w:r>
        <w:t>Repeat steps 10-24 to add another annotation for the other restroom.</w:t>
      </w:r>
    </w:p>
    <w:p w14:paraId="04B7E41F" w14:textId="77777777" w:rsidR="002C3B1E" w:rsidRDefault="002C3B1E" w:rsidP="002C3B1E">
      <w:pPr>
        <w:pStyle w:val="AUStandard"/>
        <w:ind w:left="360"/>
      </w:pPr>
    </w:p>
    <w:p w14:paraId="1DB72360" w14:textId="77777777" w:rsidR="002C3B1E" w:rsidRDefault="002C3B1E" w:rsidP="002C3B1E">
      <w:pPr>
        <w:pStyle w:val="Tip"/>
      </w:pPr>
      <w:r>
        <w:t>TIP: You can copy the previous annotation, then double-click to edit it. Right-click the field portion and choose Edit Field. You can then select the other restroom hatch, and verify all the settings. Once you’ve closed the text editor, the new annotation should show the other restroom’s tile area.</w:t>
      </w:r>
    </w:p>
    <w:p w14:paraId="15D4D080" w14:textId="77777777" w:rsidR="002C3B1E" w:rsidRPr="00944FE2" w:rsidRDefault="002C3B1E" w:rsidP="002C3B1E">
      <w:pPr>
        <w:pStyle w:val="AUStandard"/>
        <w:rPr>
          <w:lang w:eastAsia="x-none"/>
        </w:rPr>
      </w:pPr>
    </w:p>
    <w:p w14:paraId="204F81F0" w14:textId="77777777" w:rsidR="002C3B1E" w:rsidRDefault="002C3B1E" w:rsidP="002C3B1E">
      <w:pPr>
        <w:pStyle w:val="AUStandard"/>
        <w:keepNext/>
        <w:jc w:val="center"/>
      </w:pPr>
      <w:r>
        <w:rPr>
          <w:noProof/>
        </w:rPr>
        <w:lastRenderedPageBreak/>
        <w:drawing>
          <wp:inline distT="0" distB="0" distL="0" distR="0" wp14:anchorId="05BF94C2" wp14:editId="21BA7C9E">
            <wp:extent cx="3675888" cy="2953512"/>
            <wp:effectExtent l="0" t="0" r="127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5888" cy="2953512"/>
                    </a:xfrm>
                    <a:prstGeom prst="rect">
                      <a:avLst/>
                    </a:prstGeom>
                  </pic:spPr>
                </pic:pic>
              </a:graphicData>
            </a:graphic>
          </wp:inline>
        </w:drawing>
      </w:r>
    </w:p>
    <w:p w14:paraId="253899F3" w14:textId="55C9EF02" w:rsidR="002C3B1E" w:rsidRPr="000C21AF" w:rsidRDefault="002C3B1E" w:rsidP="002C3B1E">
      <w:pPr>
        <w:pStyle w:val="AUCaption"/>
        <w:rPr>
          <w:lang w:eastAsia="x-none"/>
        </w:rPr>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10</w:t>
      </w:r>
      <w:r w:rsidR="00524106">
        <w:rPr>
          <w:noProof/>
        </w:rPr>
        <w:fldChar w:fldCharType="end"/>
      </w:r>
      <w:r>
        <w:t xml:space="preserve"> Linked Annotations</w:t>
      </w:r>
    </w:p>
    <w:p w14:paraId="0776B6E1" w14:textId="77777777" w:rsidR="002C3B1E" w:rsidRDefault="002C3B1E" w:rsidP="002C3B1E">
      <w:pPr>
        <w:pStyle w:val="AUStandard"/>
      </w:pPr>
    </w:p>
    <w:p w14:paraId="705280AB" w14:textId="77777777" w:rsidR="002C3B1E" w:rsidRDefault="002C3B1E" w:rsidP="002C3B1E">
      <w:pPr>
        <w:pStyle w:val="AUStandard"/>
      </w:pPr>
      <w:r>
        <w:t>This is very useful. And because the fields are linked to the hatch’s area property, any change to the hatch area is automatically reflected in the text annotations! Easy…and accurate.</w:t>
      </w:r>
    </w:p>
    <w:p w14:paraId="281F2366" w14:textId="77777777" w:rsidR="002C3B1E" w:rsidRDefault="002C3B1E" w:rsidP="002C3B1E">
      <w:pPr>
        <w:pStyle w:val="AUStandard"/>
      </w:pPr>
    </w:p>
    <w:p w14:paraId="4D9DBC85" w14:textId="77777777" w:rsidR="002C3B1E" w:rsidRDefault="002C3B1E" w:rsidP="002C3B1E">
      <w:pPr>
        <w:pStyle w:val="AUSectionHeading"/>
      </w:pPr>
      <w:r>
        <w:t>Exercise #2: Creating a Furniture Report</w:t>
      </w:r>
    </w:p>
    <w:p w14:paraId="37562A8F" w14:textId="77777777" w:rsidR="002C3B1E" w:rsidRDefault="002C3B1E" w:rsidP="002C3B1E">
      <w:pPr>
        <w:pStyle w:val="AUStandard"/>
        <w:rPr>
          <w:lang w:eastAsia="x-none"/>
        </w:rPr>
      </w:pPr>
      <w:r>
        <w:rPr>
          <w:lang w:eastAsia="x-none"/>
        </w:rPr>
        <w:t>In this exercise, we’ll take our first look at the Data Extraction tool to find out how much furniture is in the plan.</w:t>
      </w:r>
    </w:p>
    <w:p w14:paraId="7FAB8D88" w14:textId="77777777" w:rsidR="002C3B1E" w:rsidRDefault="002C3B1E" w:rsidP="002C3B1E">
      <w:pPr>
        <w:pStyle w:val="AUStandard"/>
        <w:rPr>
          <w:lang w:eastAsia="x-none"/>
        </w:rPr>
      </w:pPr>
    </w:p>
    <w:p w14:paraId="73619596" w14:textId="77777777" w:rsidR="002C3B1E" w:rsidRDefault="002C3B1E" w:rsidP="002C3B1E">
      <w:pPr>
        <w:pStyle w:val="AUStandard"/>
        <w:numPr>
          <w:ilvl w:val="0"/>
          <w:numId w:val="9"/>
        </w:numPr>
        <w:ind w:left="360"/>
        <w:rPr>
          <w:lang w:eastAsia="x-none"/>
        </w:rPr>
      </w:pPr>
      <w:r>
        <w:rPr>
          <w:lang w:eastAsia="x-none"/>
        </w:rPr>
        <w:t xml:space="preserve">Open the </w:t>
      </w:r>
      <w:r>
        <w:rPr>
          <w:b/>
          <w:lang w:eastAsia="x-none"/>
        </w:rPr>
        <w:t xml:space="preserve">Floor Plan Sample.dwg </w:t>
      </w:r>
      <w:r>
        <w:rPr>
          <w:lang w:eastAsia="x-none"/>
        </w:rPr>
        <w:t>file located in the lab files folder.</w:t>
      </w:r>
    </w:p>
    <w:p w14:paraId="01B48D03" w14:textId="77777777" w:rsidR="002C3B1E" w:rsidRDefault="002C3B1E" w:rsidP="002C3B1E">
      <w:pPr>
        <w:pStyle w:val="AUStandard"/>
        <w:numPr>
          <w:ilvl w:val="0"/>
          <w:numId w:val="9"/>
        </w:numPr>
        <w:ind w:left="360"/>
        <w:rPr>
          <w:lang w:eastAsia="x-none"/>
        </w:rPr>
      </w:pPr>
      <w:r>
        <w:rPr>
          <w:lang w:eastAsia="x-none"/>
        </w:rPr>
        <w:t>Zoom in to the upper left area of the drawing.</w:t>
      </w:r>
    </w:p>
    <w:p w14:paraId="069266C3" w14:textId="77777777" w:rsidR="002C3B1E" w:rsidRDefault="002C3B1E" w:rsidP="002C3B1E">
      <w:pPr>
        <w:pStyle w:val="AUStandard"/>
        <w:numPr>
          <w:ilvl w:val="0"/>
          <w:numId w:val="9"/>
        </w:numPr>
        <w:ind w:left="360"/>
        <w:rPr>
          <w:lang w:eastAsia="x-none"/>
        </w:rPr>
      </w:pPr>
      <w:r>
        <w:rPr>
          <w:lang w:eastAsia="x-none"/>
        </w:rPr>
        <w:t xml:space="preserve">Turn on </w:t>
      </w:r>
      <w:r>
        <w:rPr>
          <w:b/>
          <w:lang w:eastAsia="x-none"/>
        </w:rPr>
        <w:t xml:space="preserve">Quick Properties </w:t>
      </w:r>
      <w:r>
        <w:rPr>
          <w:lang w:eastAsia="x-none"/>
        </w:rPr>
        <w:t>if it’s not on already (the button turns blue).</w:t>
      </w:r>
    </w:p>
    <w:p w14:paraId="397D02EF" w14:textId="77777777" w:rsidR="002C3B1E" w:rsidRDefault="002C3B1E" w:rsidP="002C3B1E">
      <w:pPr>
        <w:pStyle w:val="AUStandard"/>
        <w:rPr>
          <w:lang w:eastAsia="x-none"/>
        </w:rPr>
      </w:pPr>
    </w:p>
    <w:p w14:paraId="0BE66F39" w14:textId="77777777" w:rsidR="002C3B1E" w:rsidRDefault="002C3B1E" w:rsidP="002C3B1E">
      <w:pPr>
        <w:pStyle w:val="Tip"/>
      </w:pPr>
      <w:r>
        <w:t xml:space="preserve">TIP: The Quick Properties button </w:t>
      </w:r>
      <w:r>
        <w:rPr>
          <w:noProof/>
          <w:lang w:eastAsia="en-US"/>
        </w:rPr>
        <w:drawing>
          <wp:inline distT="0" distB="0" distL="0" distR="0" wp14:anchorId="0A4B7E56" wp14:editId="0D3A60EB">
            <wp:extent cx="219048" cy="20952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048" cy="209524"/>
                    </a:xfrm>
                    <a:prstGeom prst="rect">
                      <a:avLst/>
                    </a:prstGeom>
                  </pic:spPr>
                </pic:pic>
              </a:graphicData>
            </a:graphic>
          </wp:inline>
        </w:drawing>
      </w:r>
      <w:r>
        <w:t xml:space="preserve"> is located on the status bar. If you can’t see it, you may need to add it by clicking the Customization button </w:t>
      </w:r>
      <w:r>
        <w:rPr>
          <w:noProof/>
          <w:lang w:eastAsia="en-US"/>
        </w:rPr>
        <w:drawing>
          <wp:inline distT="0" distB="0" distL="0" distR="0" wp14:anchorId="13A4C947" wp14:editId="33CA5B39">
            <wp:extent cx="200000" cy="2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00" cy="200000"/>
                    </a:xfrm>
                    <a:prstGeom prst="rect">
                      <a:avLst/>
                    </a:prstGeom>
                  </pic:spPr>
                </pic:pic>
              </a:graphicData>
            </a:graphic>
          </wp:inline>
        </w:drawing>
      </w:r>
      <w:r>
        <w:t xml:space="preserve"> at the far right end of the status bar, then checking Quick Properties.</w:t>
      </w:r>
    </w:p>
    <w:p w14:paraId="2245912F" w14:textId="77777777" w:rsidR="002C3B1E" w:rsidRDefault="002C3B1E" w:rsidP="002C3B1E">
      <w:pPr>
        <w:pStyle w:val="AUStandard"/>
        <w:rPr>
          <w:lang w:eastAsia="x-none"/>
        </w:rPr>
      </w:pPr>
    </w:p>
    <w:p w14:paraId="61DF89BF" w14:textId="77777777" w:rsidR="002C3B1E" w:rsidRDefault="002C3B1E" w:rsidP="002C3B1E">
      <w:pPr>
        <w:pStyle w:val="AUStandard"/>
        <w:keepNext/>
        <w:jc w:val="center"/>
      </w:pPr>
      <w:r>
        <w:rPr>
          <w:noProof/>
        </w:rPr>
        <w:drawing>
          <wp:inline distT="0" distB="0" distL="0" distR="0" wp14:anchorId="751A568C" wp14:editId="0E772595">
            <wp:extent cx="1691640" cy="1271016"/>
            <wp:effectExtent l="0" t="0" r="381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1640" cy="1271016"/>
                    </a:xfrm>
                    <a:prstGeom prst="rect">
                      <a:avLst/>
                    </a:prstGeom>
                  </pic:spPr>
                </pic:pic>
              </a:graphicData>
            </a:graphic>
          </wp:inline>
        </w:drawing>
      </w:r>
    </w:p>
    <w:p w14:paraId="57B43DC6" w14:textId="0D98ADFB"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11</w:t>
      </w:r>
      <w:r w:rsidR="00524106">
        <w:rPr>
          <w:noProof/>
        </w:rPr>
        <w:fldChar w:fldCharType="end"/>
      </w:r>
      <w:r>
        <w:t xml:space="preserve"> Turning on Quick Properties</w:t>
      </w:r>
    </w:p>
    <w:p w14:paraId="38B2C985" w14:textId="77777777" w:rsidR="002C3B1E" w:rsidRPr="00EB47B9" w:rsidRDefault="002C3B1E" w:rsidP="002C3B1E">
      <w:pPr>
        <w:pStyle w:val="AUStandard"/>
      </w:pPr>
    </w:p>
    <w:p w14:paraId="3DE9BF12" w14:textId="77777777" w:rsidR="002C3B1E" w:rsidRDefault="002C3B1E" w:rsidP="002C3B1E">
      <w:pPr>
        <w:pStyle w:val="AUStandard"/>
        <w:numPr>
          <w:ilvl w:val="0"/>
          <w:numId w:val="9"/>
        </w:numPr>
        <w:ind w:left="360"/>
        <w:rPr>
          <w:lang w:eastAsia="x-none"/>
        </w:rPr>
      </w:pPr>
      <w:r>
        <w:rPr>
          <w:lang w:eastAsia="x-none"/>
        </w:rPr>
        <w:lastRenderedPageBreak/>
        <w:t>Select a few of the blocks representing office furniture. You’ll see the names of several blocks such as FNPHONE, CHAIR7, COMPUTER, and DESK3.</w:t>
      </w:r>
    </w:p>
    <w:p w14:paraId="4B53E184" w14:textId="77777777" w:rsidR="002C3B1E" w:rsidRDefault="002C3B1E" w:rsidP="002C3B1E">
      <w:pPr>
        <w:pStyle w:val="AUStandard"/>
        <w:rPr>
          <w:lang w:eastAsia="x-none"/>
        </w:rPr>
      </w:pPr>
    </w:p>
    <w:p w14:paraId="6BFF65D5" w14:textId="77777777" w:rsidR="002C3B1E" w:rsidRDefault="002C3B1E" w:rsidP="002C3B1E">
      <w:pPr>
        <w:pStyle w:val="AUStandard"/>
        <w:keepNext/>
        <w:jc w:val="center"/>
      </w:pPr>
      <w:r>
        <w:rPr>
          <w:noProof/>
        </w:rPr>
        <w:drawing>
          <wp:inline distT="0" distB="0" distL="0" distR="0" wp14:anchorId="0BE98E30" wp14:editId="1A007EBD">
            <wp:extent cx="4187952" cy="2935224"/>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7952" cy="2935224"/>
                    </a:xfrm>
                    <a:prstGeom prst="rect">
                      <a:avLst/>
                    </a:prstGeom>
                  </pic:spPr>
                </pic:pic>
              </a:graphicData>
            </a:graphic>
          </wp:inline>
        </w:drawing>
      </w:r>
    </w:p>
    <w:p w14:paraId="3FF29743" w14:textId="4E418560" w:rsidR="002C3B1E" w:rsidRDefault="002C3B1E" w:rsidP="002C3B1E">
      <w:pPr>
        <w:pStyle w:val="AUCaption"/>
        <w:rPr>
          <w:lang w:eastAsia="x-none"/>
        </w:rPr>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12</w:t>
      </w:r>
      <w:r w:rsidR="00524106">
        <w:rPr>
          <w:noProof/>
        </w:rPr>
        <w:fldChar w:fldCharType="end"/>
      </w:r>
      <w:r>
        <w:t xml:space="preserve"> Select blocks to see Quick Properties</w:t>
      </w:r>
    </w:p>
    <w:p w14:paraId="58A1BAFB" w14:textId="77777777" w:rsidR="002C3B1E" w:rsidRDefault="002C3B1E" w:rsidP="002C3B1E">
      <w:pPr>
        <w:pStyle w:val="AUStandard"/>
        <w:rPr>
          <w:lang w:eastAsia="x-none"/>
        </w:rPr>
      </w:pPr>
    </w:p>
    <w:p w14:paraId="4F8F20A0" w14:textId="77777777" w:rsidR="002C3B1E" w:rsidRDefault="002C3B1E" w:rsidP="002C3B1E">
      <w:pPr>
        <w:pStyle w:val="AUStandard"/>
        <w:rPr>
          <w:lang w:eastAsia="x-none"/>
        </w:rPr>
      </w:pPr>
      <w:r>
        <w:rPr>
          <w:lang w:eastAsia="x-none"/>
        </w:rPr>
        <w:t>You have a decision to make here. Do you want the table (report) to be in model space, or on a layout? I prefer most of my annotations to go on a layout as it’s easier to deal with text height and other considerations.</w:t>
      </w:r>
    </w:p>
    <w:p w14:paraId="40E3741D" w14:textId="77777777" w:rsidR="002C3B1E" w:rsidRDefault="002C3B1E" w:rsidP="002C3B1E">
      <w:pPr>
        <w:pStyle w:val="AUStandard"/>
        <w:rPr>
          <w:lang w:eastAsia="x-none"/>
        </w:rPr>
      </w:pPr>
    </w:p>
    <w:p w14:paraId="70EA5C24" w14:textId="77777777" w:rsidR="002C3B1E" w:rsidRDefault="002C3B1E" w:rsidP="002C3B1E">
      <w:pPr>
        <w:pStyle w:val="AUStandard"/>
        <w:numPr>
          <w:ilvl w:val="0"/>
          <w:numId w:val="9"/>
        </w:numPr>
        <w:ind w:left="360"/>
        <w:rPr>
          <w:lang w:eastAsia="x-none"/>
        </w:rPr>
      </w:pPr>
      <w:r>
        <w:rPr>
          <w:lang w:eastAsia="x-none"/>
        </w:rPr>
        <w:t xml:space="preserve">Select the </w:t>
      </w:r>
      <w:r>
        <w:rPr>
          <w:b/>
          <w:lang w:eastAsia="x-none"/>
        </w:rPr>
        <w:t xml:space="preserve">Layout1 </w:t>
      </w:r>
      <w:r>
        <w:rPr>
          <w:lang w:eastAsia="x-none"/>
        </w:rPr>
        <w:t>tab</w:t>
      </w:r>
      <w:r>
        <w:rPr>
          <w:rStyle w:val="FootnoteReference"/>
          <w:lang w:eastAsia="x-none"/>
        </w:rPr>
        <w:footnoteReference w:id="1"/>
      </w:r>
      <w:r>
        <w:rPr>
          <w:lang w:eastAsia="x-none"/>
        </w:rPr>
        <w:t xml:space="preserve"> in the lower left corner of the drawing area.</w:t>
      </w:r>
    </w:p>
    <w:p w14:paraId="69DDC896" w14:textId="77777777" w:rsidR="002C3B1E" w:rsidRDefault="002C3B1E" w:rsidP="002C3B1E">
      <w:pPr>
        <w:pStyle w:val="AUStandard"/>
        <w:numPr>
          <w:ilvl w:val="0"/>
          <w:numId w:val="9"/>
        </w:numPr>
        <w:ind w:left="360"/>
        <w:rPr>
          <w:lang w:eastAsia="x-none"/>
        </w:rPr>
      </w:pPr>
      <w:r>
        <w:rPr>
          <w:lang w:eastAsia="x-none"/>
        </w:rPr>
        <w:t xml:space="preserve">On the Ribbon, click the </w:t>
      </w:r>
      <w:r>
        <w:rPr>
          <w:b/>
          <w:lang w:eastAsia="x-none"/>
        </w:rPr>
        <w:t xml:space="preserve">Insert </w:t>
      </w:r>
      <w:r>
        <w:rPr>
          <w:lang w:eastAsia="x-none"/>
        </w:rPr>
        <w:t xml:space="preserve">tab, and locate the </w:t>
      </w:r>
      <w:r>
        <w:rPr>
          <w:b/>
          <w:lang w:eastAsia="x-none"/>
        </w:rPr>
        <w:t xml:space="preserve">Linking &amp; Extracting </w:t>
      </w:r>
      <w:r>
        <w:rPr>
          <w:lang w:eastAsia="x-none"/>
        </w:rPr>
        <w:t>panel.</w:t>
      </w:r>
    </w:p>
    <w:p w14:paraId="7C6517E7" w14:textId="77777777" w:rsidR="002C3B1E" w:rsidRDefault="002C3B1E" w:rsidP="002C3B1E">
      <w:pPr>
        <w:pStyle w:val="AUStandard"/>
        <w:numPr>
          <w:ilvl w:val="0"/>
          <w:numId w:val="9"/>
        </w:numPr>
        <w:ind w:left="360"/>
        <w:rPr>
          <w:lang w:eastAsia="x-none"/>
        </w:rPr>
      </w:pPr>
      <w:r>
        <w:rPr>
          <w:lang w:eastAsia="x-none"/>
        </w:rPr>
        <w:t xml:space="preserve">Click the </w:t>
      </w:r>
      <w:r>
        <w:rPr>
          <w:b/>
          <w:lang w:eastAsia="x-none"/>
        </w:rPr>
        <w:t>Extract Data</w:t>
      </w:r>
      <w:r>
        <w:rPr>
          <w:lang w:eastAsia="x-none"/>
        </w:rPr>
        <w:t xml:space="preserve"> button.</w:t>
      </w:r>
    </w:p>
    <w:p w14:paraId="4D52EAF5" w14:textId="77777777" w:rsidR="002C3B1E" w:rsidRDefault="002C3B1E" w:rsidP="002C3B1E">
      <w:pPr>
        <w:pStyle w:val="AUStandard"/>
        <w:rPr>
          <w:lang w:eastAsia="x-none"/>
        </w:rPr>
      </w:pPr>
    </w:p>
    <w:p w14:paraId="010CA488" w14:textId="65149E7A" w:rsidR="002C3B1E" w:rsidRDefault="003D33E4" w:rsidP="002C3B1E">
      <w:pPr>
        <w:pStyle w:val="AUStandard"/>
        <w:keepNext/>
        <w:jc w:val="center"/>
      </w:pPr>
      <w:r>
        <w:rPr>
          <w:noProof/>
        </w:rPr>
        <w:drawing>
          <wp:inline distT="0" distB="0" distL="0" distR="0" wp14:anchorId="63109AAA" wp14:editId="25F2B7A6">
            <wp:extent cx="1943268" cy="960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3268" cy="960203"/>
                    </a:xfrm>
                    <a:prstGeom prst="rect">
                      <a:avLst/>
                    </a:prstGeom>
                  </pic:spPr>
                </pic:pic>
              </a:graphicData>
            </a:graphic>
          </wp:inline>
        </w:drawing>
      </w:r>
    </w:p>
    <w:p w14:paraId="5D109B9E" w14:textId="1D994AD5"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13</w:t>
      </w:r>
      <w:r w:rsidR="00524106">
        <w:rPr>
          <w:noProof/>
        </w:rPr>
        <w:fldChar w:fldCharType="end"/>
      </w:r>
      <w:r>
        <w:t xml:space="preserve"> Extract Data Command</w:t>
      </w:r>
    </w:p>
    <w:p w14:paraId="612EEEAA" w14:textId="77777777" w:rsidR="002C3B1E" w:rsidRDefault="002C3B1E" w:rsidP="002C3B1E">
      <w:pPr>
        <w:pStyle w:val="AUStandard"/>
        <w:rPr>
          <w:lang w:eastAsia="x-none"/>
        </w:rPr>
      </w:pPr>
    </w:p>
    <w:p w14:paraId="6086D522" w14:textId="77777777" w:rsidR="002C3B1E" w:rsidRDefault="002C3B1E" w:rsidP="002C3B1E">
      <w:pPr>
        <w:pStyle w:val="AUSubheadingText"/>
        <w:numPr>
          <w:ilvl w:val="0"/>
          <w:numId w:val="9"/>
        </w:numPr>
        <w:ind w:left="360"/>
      </w:pPr>
      <w:r>
        <w:t xml:space="preserve">Select </w:t>
      </w:r>
      <w:r w:rsidRPr="00C95E04">
        <w:t>Create a new data extraction</w:t>
      </w:r>
      <w:r>
        <w:t xml:space="preserve">, then click </w:t>
      </w:r>
      <w:r w:rsidRPr="00C95E04">
        <w:t>Next</w:t>
      </w:r>
      <w:r>
        <w:t>.</w:t>
      </w:r>
    </w:p>
    <w:p w14:paraId="2FAB7057" w14:textId="77777777" w:rsidR="002C3B1E" w:rsidRDefault="002C3B1E" w:rsidP="002C3B1E">
      <w:pPr>
        <w:pStyle w:val="AUStandard"/>
      </w:pPr>
    </w:p>
    <w:p w14:paraId="5F017E2A" w14:textId="77777777" w:rsidR="002C3B1E" w:rsidRDefault="002C3B1E" w:rsidP="002C3B1E">
      <w:pPr>
        <w:pStyle w:val="AUStandard"/>
        <w:keepNext/>
        <w:jc w:val="center"/>
      </w:pPr>
      <w:r>
        <w:rPr>
          <w:noProof/>
        </w:rPr>
        <w:lastRenderedPageBreak/>
        <w:drawing>
          <wp:inline distT="0" distB="0" distL="0" distR="0" wp14:anchorId="27486C83" wp14:editId="2077B58F">
            <wp:extent cx="4645152" cy="317296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5152" cy="3172968"/>
                    </a:xfrm>
                    <a:prstGeom prst="rect">
                      <a:avLst/>
                    </a:prstGeom>
                  </pic:spPr>
                </pic:pic>
              </a:graphicData>
            </a:graphic>
          </wp:inline>
        </w:drawing>
      </w:r>
    </w:p>
    <w:p w14:paraId="5751F2D0" w14:textId="4D37F37E"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14</w:t>
      </w:r>
      <w:r w:rsidR="00524106">
        <w:rPr>
          <w:noProof/>
        </w:rPr>
        <w:fldChar w:fldCharType="end"/>
      </w:r>
      <w:r>
        <w:t xml:space="preserve"> Data Extraction 1: New or Existing DXE?</w:t>
      </w:r>
    </w:p>
    <w:p w14:paraId="7DDD026E" w14:textId="77777777" w:rsidR="002C3B1E" w:rsidRDefault="002C3B1E" w:rsidP="002C3B1E">
      <w:pPr>
        <w:pStyle w:val="AUStandard"/>
      </w:pPr>
    </w:p>
    <w:p w14:paraId="22B3333E" w14:textId="77777777" w:rsidR="002C3B1E" w:rsidRDefault="002C3B1E" w:rsidP="002C3B1E">
      <w:pPr>
        <w:pStyle w:val="AUStandard"/>
        <w:numPr>
          <w:ilvl w:val="0"/>
          <w:numId w:val="9"/>
        </w:numPr>
        <w:ind w:left="360"/>
        <w:rPr>
          <w:lang w:eastAsia="x-none"/>
        </w:rPr>
      </w:pPr>
      <w:r>
        <w:t xml:space="preserve">Select a folder and file name for your DXE file, I’ll name mine </w:t>
      </w:r>
      <w:r>
        <w:rPr>
          <w:b/>
        </w:rPr>
        <w:t>FurnitureTakeOff.dxe</w:t>
      </w:r>
      <w:r>
        <w:t>.</w:t>
      </w:r>
    </w:p>
    <w:p w14:paraId="4FC19FF9" w14:textId="77777777" w:rsidR="002C3B1E" w:rsidRDefault="002C3B1E" w:rsidP="002C3B1E">
      <w:pPr>
        <w:pStyle w:val="AUStandard"/>
      </w:pPr>
    </w:p>
    <w:p w14:paraId="5222F41D" w14:textId="77777777" w:rsidR="002C3B1E" w:rsidRDefault="002C3B1E" w:rsidP="002C3B1E">
      <w:pPr>
        <w:pStyle w:val="Tip"/>
      </w:pPr>
      <w:r>
        <w:t xml:space="preserve">TIP: When you use the Data Extraction command, you’ll either be creating a new file, or editing an existing one. This DXE file is separate from the drawing (or drawings!) from which the data is to be extracted. It’s an important file that needs to be preserved </w:t>
      </w:r>
      <w:r w:rsidRPr="00B21A39">
        <w:t>along</w:t>
      </w:r>
      <w:r>
        <w:t xml:space="preserve"> with the DWG files, so typically save these files in the same folder as your DWG files.</w:t>
      </w:r>
    </w:p>
    <w:p w14:paraId="21FBE284" w14:textId="77777777" w:rsidR="002C3B1E" w:rsidRDefault="002C3B1E" w:rsidP="002C3B1E">
      <w:pPr>
        <w:pStyle w:val="AUStandard"/>
        <w:rPr>
          <w:lang w:eastAsia="x-none"/>
        </w:rPr>
      </w:pPr>
    </w:p>
    <w:p w14:paraId="572D9D98" w14:textId="77777777" w:rsidR="002C3B1E" w:rsidRDefault="002C3B1E" w:rsidP="002C3B1E">
      <w:pPr>
        <w:pStyle w:val="AUStandard"/>
        <w:numPr>
          <w:ilvl w:val="0"/>
          <w:numId w:val="9"/>
        </w:numPr>
        <w:ind w:left="360"/>
        <w:rPr>
          <w:lang w:eastAsia="x-none"/>
        </w:rPr>
      </w:pPr>
      <w:r>
        <w:t xml:space="preserve">Click </w:t>
      </w:r>
      <w:r w:rsidRPr="005D4914">
        <w:rPr>
          <w:b/>
        </w:rPr>
        <w:t>Save</w:t>
      </w:r>
      <w:r>
        <w:t xml:space="preserve"> to move to the next step.</w:t>
      </w:r>
    </w:p>
    <w:p w14:paraId="0C03C08A" w14:textId="77777777" w:rsidR="002C3B1E" w:rsidRDefault="002C3B1E" w:rsidP="002C3B1E">
      <w:pPr>
        <w:pStyle w:val="AUSubheadingText"/>
        <w:ind w:left="0"/>
      </w:pPr>
    </w:p>
    <w:p w14:paraId="06FE2C54" w14:textId="77777777" w:rsidR="002C3B1E" w:rsidRDefault="002C3B1E" w:rsidP="002C3B1E">
      <w:pPr>
        <w:pStyle w:val="AUSubheadingText"/>
        <w:ind w:left="0"/>
      </w:pPr>
      <w:r>
        <w:t>By default, AutoCAD includes the current drawing as the Data source, but you can also include other drawings, using the Add Folder or Add Drawings button. We’ll explore these options later in the lab.</w:t>
      </w:r>
    </w:p>
    <w:p w14:paraId="5FF73CD9" w14:textId="77777777" w:rsidR="002C3B1E" w:rsidRDefault="002C3B1E" w:rsidP="002C3B1E">
      <w:pPr>
        <w:pStyle w:val="AUStandard"/>
      </w:pPr>
    </w:p>
    <w:p w14:paraId="2AE642BA" w14:textId="77777777" w:rsidR="002C3B1E" w:rsidRDefault="002C3B1E" w:rsidP="002C3B1E">
      <w:pPr>
        <w:pStyle w:val="AUStandard"/>
        <w:keepNext/>
        <w:jc w:val="center"/>
      </w:pPr>
      <w:r>
        <w:rPr>
          <w:noProof/>
        </w:rPr>
        <w:lastRenderedPageBreak/>
        <w:drawing>
          <wp:inline distT="0" distB="0" distL="0" distR="0" wp14:anchorId="2B7CEBDE" wp14:editId="727170F9">
            <wp:extent cx="4645152" cy="3172968"/>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5152" cy="3172968"/>
                    </a:xfrm>
                    <a:prstGeom prst="rect">
                      <a:avLst/>
                    </a:prstGeom>
                  </pic:spPr>
                </pic:pic>
              </a:graphicData>
            </a:graphic>
          </wp:inline>
        </w:drawing>
      </w:r>
    </w:p>
    <w:p w14:paraId="5E9A90A4" w14:textId="3BF6EBC3"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15</w:t>
      </w:r>
      <w:r w:rsidR="00524106">
        <w:rPr>
          <w:noProof/>
        </w:rPr>
        <w:fldChar w:fldCharType="end"/>
      </w:r>
      <w:r>
        <w:t xml:space="preserve"> Data Extraction 2: Which Drawings?</w:t>
      </w:r>
    </w:p>
    <w:p w14:paraId="6AABD0D2" w14:textId="77777777" w:rsidR="002C3B1E" w:rsidRDefault="002C3B1E" w:rsidP="002C3B1E">
      <w:pPr>
        <w:pStyle w:val="AUStandard"/>
      </w:pPr>
      <w:r>
        <w:t xml:space="preserve"> </w:t>
      </w:r>
    </w:p>
    <w:p w14:paraId="5C77020C" w14:textId="77777777" w:rsidR="002C3B1E" w:rsidRDefault="002C3B1E" w:rsidP="002C3B1E">
      <w:pPr>
        <w:pStyle w:val="AUSubheadingText"/>
        <w:numPr>
          <w:ilvl w:val="0"/>
          <w:numId w:val="9"/>
        </w:numPr>
        <w:ind w:left="360"/>
      </w:pPr>
      <w:r>
        <w:t xml:space="preserve">Verify that </w:t>
      </w:r>
      <w:r>
        <w:rPr>
          <w:b/>
        </w:rPr>
        <w:t xml:space="preserve">Include current drawing </w:t>
      </w:r>
      <w:r>
        <w:t xml:space="preserve">is checked, then click </w:t>
      </w:r>
      <w:r w:rsidRPr="003F13B0">
        <w:rPr>
          <w:b/>
        </w:rPr>
        <w:t>Next</w:t>
      </w:r>
      <w:r>
        <w:t>.</w:t>
      </w:r>
    </w:p>
    <w:p w14:paraId="5C966691" w14:textId="77777777" w:rsidR="002C3B1E" w:rsidRDefault="002C3B1E" w:rsidP="002C3B1E">
      <w:pPr>
        <w:pStyle w:val="AUSubheadingText"/>
        <w:numPr>
          <w:ilvl w:val="0"/>
          <w:numId w:val="9"/>
        </w:numPr>
        <w:ind w:left="360"/>
      </w:pPr>
      <w:r>
        <w:t xml:space="preserve">In step 3, right-click the list of objects detected in the drawing and choose </w:t>
      </w:r>
      <w:r>
        <w:rPr>
          <w:b/>
        </w:rPr>
        <w:t>Uncheck all</w:t>
      </w:r>
      <w:r>
        <w:t>.</w:t>
      </w:r>
    </w:p>
    <w:p w14:paraId="10E9AB36" w14:textId="77777777" w:rsidR="002C3B1E" w:rsidRDefault="002C3B1E" w:rsidP="002C3B1E">
      <w:pPr>
        <w:pStyle w:val="AUSubheadingText"/>
        <w:numPr>
          <w:ilvl w:val="0"/>
          <w:numId w:val="9"/>
        </w:numPr>
        <w:ind w:left="360"/>
      </w:pPr>
      <w:r>
        <w:t xml:space="preserve">Check </w:t>
      </w:r>
      <w:r w:rsidRPr="003F13B0">
        <w:rPr>
          <w:b/>
        </w:rPr>
        <w:t>Chair7</w:t>
      </w:r>
      <w:r>
        <w:t xml:space="preserve">, </w:t>
      </w:r>
      <w:r w:rsidRPr="003F13B0">
        <w:rPr>
          <w:b/>
        </w:rPr>
        <w:t>Computer</w:t>
      </w:r>
      <w:r>
        <w:t xml:space="preserve">, </w:t>
      </w:r>
      <w:r w:rsidRPr="003F13B0">
        <w:rPr>
          <w:b/>
        </w:rPr>
        <w:t>Desk2</w:t>
      </w:r>
      <w:r>
        <w:t xml:space="preserve">, </w:t>
      </w:r>
      <w:r w:rsidRPr="003F13B0">
        <w:rPr>
          <w:b/>
        </w:rPr>
        <w:t>Desk3</w:t>
      </w:r>
      <w:r>
        <w:t xml:space="preserve">, </w:t>
      </w:r>
      <w:r w:rsidRPr="003F13B0">
        <w:rPr>
          <w:b/>
        </w:rPr>
        <w:t>FC15X27A</w:t>
      </w:r>
      <w:r>
        <w:t xml:space="preserve">, </w:t>
      </w:r>
      <w:r w:rsidRPr="003F13B0">
        <w:rPr>
          <w:b/>
        </w:rPr>
        <w:t>FC42X18D</w:t>
      </w:r>
      <w:r>
        <w:t xml:space="preserve"> and </w:t>
      </w:r>
      <w:r w:rsidRPr="003F13B0">
        <w:rPr>
          <w:b/>
        </w:rPr>
        <w:t>FNPHONE</w:t>
      </w:r>
      <w:r>
        <w:t xml:space="preserve">. </w:t>
      </w:r>
    </w:p>
    <w:p w14:paraId="6F59E49F" w14:textId="77777777" w:rsidR="002C3B1E" w:rsidRDefault="002C3B1E" w:rsidP="002C3B1E">
      <w:pPr>
        <w:pStyle w:val="AUStandard"/>
      </w:pPr>
    </w:p>
    <w:p w14:paraId="66A495D4" w14:textId="77777777" w:rsidR="002C3B1E" w:rsidRDefault="002C3B1E" w:rsidP="002C3B1E">
      <w:pPr>
        <w:pStyle w:val="AUSubheadingText"/>
        <w:keepNext/>
        <w:ind w:left="0"/>
        <w:jc w:val="center"/>
      </w:pPr>
      <w:r>
        <w:rPr>
          <w:noProof/>
          <w:lang w:eastAsia="en-US"/>
        </w:rPr>
        <w:drawing>
          <wp:inline distT="0" distB="0" distL="0" distR="0" wp14:anchorId="0507EBAF" wp14:editId="1BE9495B">
            <wp:extent cx="4636008" cy="2880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6008" cy="2880360"/>
                    </a:xfrm>
                    <a:prstGeom prst="rect">
                      <a:avLst/>
                    </a:prstGeom>
                  </pic:spPr>
                </pic:pic>
              </a:graphicData>
            </a:graphic>
          </wp:inline>
        </w:drawing>
      </w:r>
    </w:p>
    <w:p w14:paraId="5314DFC6" w14:textId="3502E75B"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16</w:t>
      </w:r>
      <w:r w:rsidR="00524106">
        <w:rPr>
          <w:noProof/>
        </w:rPr>
        <w:fldChar w:fldCharType="end"/>
      </w:r>
      <w:r>
        <w:t xml:space="preserve"> Data Extraction 3: Which Objects?</w:t>
      </w:r>
    </w:p>
    <w:p w14:paraId="62D98F23" w14:textId="77777777" w:rsidR="002C3B1E" w:rsidRDefault="002C3B1E" w:rsidP="002C3B1E">
      <w:pPr>
        <w:pStyle w:val="AUSubheadingText"/>
        <w:ind w:left="0"/>
      </w:pPr>
    </w:p>
    <w:p w14:paraId="4F55143F" w14:textId="77777777" w:rsidR="002C3B1E" w:rsidRDefault="002C3B1E" w:rsidP="002C3B1E">
      <w:pPr>
        <w:pStyle w:val="AUSubheadingText"/>
        <w:numPr>
          <w:ilvl w:val="0"/>
          <w:numId w:val="9"/>
        </w:numPr>
        <w:ind w:left="360"/>
      </w:pPr>
      <w:r>
        <w:t xml:space="preserve">In step 4, uncheck the </w:t>
      </w:r>
      <w:r>
        <w:rPr>
          <w:b/>
        </w:rPr>
        <w:t xml:space="preserve">Layer </w:t>
      </w:r>
      <w:r>
        <w:t xml:space="preserve">property, then right-click and choose </w:t>
      </w:r>
      <w:r>
        <w:rPr>
          <w:b/>
        </w:rPr>
        <w:t>Invert Selection</w:t>
      </w:r>
      <w:r>
        <w:t>. Only the Layer property should be checked.</w:t>
      </w:r>
    </w:p>
    <w:p w14:paraId="0DF68942" w14:textId="77777777" w:rsidR="002C3B1E" w:rsidRDefault="002C3B1E" w:rsidP="002C3B1E">
      <w:pPr>
        <w:pStyle w:val="AUSubheadingText"/>
        <w:ind w:left="0"/>
      </w:pPr>
    </w:p>
    <w:p w14:paraId="45FC70AF" w14:textId="77777777" w:rsidR="002C3B1E" w:rsidRDefault="002C3B1E" w:rsidP="002C3B1E">
      <w:pPr>
        <w:pStyle w:val="AUSubheadingText"/>
        <w:keepNext/>
        <w:ind w:left="360"/>
        <w:jc w:val="center"/>
      </w:pPr>
      <w:r>
        <w:rPr>
          <w:noProof/>
          <w:lang w:eastAsia="en-US"/>
        </w:rPr>
        <w:drawing>
          <wp:inline distT="0" distB="0" distL="0" distR="0" wp14:anchorId="5FAFE50C" wp14:editId="79F2F804">
            <wp:extent cx="4654296" cy="3209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4296" cy="3209544"/>
                    </a:xfrm>
                    <a:prstGeom prst="rect">
                      <a:avLst/>
                    </a:prstGeom>
                  </pic:spPr>
                </pic:pic>
              </a:graphicData>
            </a:graphic>
          </wp:inline>
        </w:drawing>
      </w:r>
    </w:p>
    <w:p w14:paraId="007BBCE6" w14:textId="100192AC"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17</w:t>
      </w:r>
      <w:r w:rsidR="00524106">
        <w:rPr>
          <w:noProof/>
        </w:rPr>
        <w:fldChar w:fldCharType="end"/>
      </w:r>
      <w:r>
        <w:t xml:space="preserve"> Data Extraction 5: Which Properties?</w:t>
      </w:r>
    </w:p>
    <w:p w14:paraId="260A766F" w14:textId="77777777" w:rsidR="002C3B1E" w:rsidRDefault="002C3B1E" w:rsidP="002C3B1E">
      <w:pPr>
        <w:pStyle w:val="AUSubheadingText"/>
        <w:ind w:left="0"/>
      </w:pPr>
    </w:p>
    <w:p w14:paraId="7A6E409C" w14:textId="77777777" w:rsidR="002C3B1E" w:rsidRDefault="002C3B1E" w:rsidP="002C3B1E">
      <w:pPr>
        <w:pStyle w:val="Tip"/>
      </w:pPr>
      <w:r>
        <w:t>TIP: The Invert Selection technique can really save you a lot of clicks when you only want a few properties—which is generally the case.</w:t>
      </w:r>
    </w:p>
    <w:p w14:paraId="72B1A687" w14:textId="77777777" w:rsidR="002C3B1E" w:rsidRDefault="002C3B1E" w:rsidP="002C3B1E">
      <w:pPr>
        <w:pStyle w:val="AUSubheadingText"/>
        <w:ind w:left="0"/>
      </w:pPr>
    </w:p>
    <w:p w14:paraId="244E8966" w14:textId="77777777" w:rsidR="002C3B1E" w:rsidRDefault="002C3B1E" w:rsidP="002C3B1E">
      <w:pPr>
        <w:pStyle w:val="AUSubheadingText"/>
        <w:ind w:left="0"/>
      </w:pPr>
      <w:r>
        <w:t>For this report, we don’t really want the layer name in our output, but the wizard forces us to choose something. We’ll hide this in the next step as we’re really after the block names, and the count of items found in the drawing.</w:t>
      </w:r>
    </w:p>
    <w:p w14:paraId="73F9C75F" w14:textId="77777777" w:rsidR="002C3B1E" w:rsidRDefault="002C3B1E" w:rsidP="002C3B1E">
      <w:pPr>
        <w:pStyle w:val="AUSubheadingText"/>
        <w:ind w:left="0"/>
      </w:pPr>
    </w:p>
    <w:p w14:paraId="506285FD" w14:textId="77777777" w:rsidR="002C3B1E" w:rsidRDefault="002C3B1E" w:rsidP="002C3B1E">
      <w:pPr>
        <w:pStyle w:val="AUSubheadingText"/>
        <w:numPr>
          <w:ilvl w:val="0"/>
          <w:numId w:val="9"/>
        </w:numPr>
        <w:ind w:left="360"/>
      </w:pPr>
      <w:r>
        <w:t xml:space="preserve">Click </w:t>
      </w:r>
      <w:r>
        <w:rPr>
          <w:b/>
        </w:rPr>
        <w:t>Next</w:t>
      </w:r>
      <w:r>
        <w:t>.</w:t>
      </w:r>
    </w:p>
    <w:p w14:paraId="6EBB2C20" w14:textId="77777777" w:rsidR="002C3B1E" w:rsidRDefault="002C3B1E" w:rsidP="002C3B1E">
      <w:pPr>
        <w:pStyle w:val="AUSubheadingText"/>
        <w:ind w:left="0"/>
      </w:pPr>
    </w:p>
    <w:p w14:paraId="1D98B313" w14:textId="77777777" w:rsidR="002C3B1E" w:rsidRDefault="002C3B1E" w:rsidP="002C3B1E">
      <w:pPr>
        <w:pStyle w:val="Tip"/>
      </w:pPr>
      <w:r>
        <w:t>WARNING: This sample drawing includes some non-uniformly scaled blocks, which AutoCAD will warn you about. Just click OK and proceed with the wizard.</w:t>
      </w:r>
    </w:p>
    <w:p w14:paraId="061AA5AA" w14:textId="77777777" w:rsidR="002C3B1E" w:rsidRDefault="002C3B1E" w:rsidP="002C3B1E">
      <w:pPr>
        <w:pStyle w:val="AUSubheadingText"/>
        <w:ind w:left="0"/>
      </w:pPr>
    </w:p>
    <w:p w14:paraId="4752225B" w14:textId="77777777" w:rsidR="002C3B1E" w:rsidRDefault="002C3B1E" w:rsidP="002C3B1E">
      <w:pPr>
        <w:pStyle w:val="AUSubheadingText"/>
        <w:numPr>
          <w:ilvl w:val="0"/>
          <w:numId w:val="9"/>
        </w:numPr>
        <w:ind w:left="360"/>
      </w:pPr>
      <w:r>
        <w:t xml:space="preserve">In step 5, right-click the </w:t>
      </w:r>
      <w:r w:rsidRPr="003F13B0">
        <w:rPr>
          <w:b/>
        </w:rPr>
        <w:t>Layer</w:t>
      </w:r>
      <w:r>
        <w:t xml:space="preserve"> column and choose </w:t>
      </w:r>
      <w:r w:rsidRPr="003F13B0">
        <w:rPr>
          <w:b/>
        </w:rPr>
        <w:t>Hide column</w:t>
      </w:r>
      <w:r>
        <w:t xml:space="preserve">. </w:t>
      </w:r>
    </w:p>
    <w:p w14:paraId="34FCCE5B" w14:textId="77777777" w:rsidR="002C3B1E" w:rsidRDefault="002C3B1E" w:rsidP="002C3B1E">
      <w:pPr>
        <w:pStyle w:val="AUSubheadingText"/>
        <w:ind w:left="0"/>
      </w:pPr>
    </w:p>
    <w:p w14:paraId="618555F8" w14:textId="77777777" w:rsidR="002C3B1E" w:rsidRDefault="002C3B1E" w:rsidP="002C3B1E">
      <w:pPr>
        <w:pStyle w:val="AUSubheadingText"/>
        <w:keepNext/>
        <w:ind w:left="360"/>
        <w:jc w:val="center"/>
      </w:pPr>
      <w:r>
        <w:rPr>
          <w:noProof/>
          <w:lang w:eastAsia="en-US"/>
        </w:rPr>
        <w:lastRenderedPageBreak/>
        <w:drawing>
          <wp:inline distT="0" distB="0" distL="0" distR="0" wp14:anchorId="7921988D" wp14:editId="18E65708">
            <wp:extent cx="3675888" cy="177393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5888" cy="1773936"/>
                    </a:xfrm>
                    <a:prstGeom prst="rect">
                      <a:avLst/>
                    </a:prstGeom>
                  </pic:spPr>
                </pic:pic>
              </a:graphicData>
            </a:graphic>
          </wp:inline>
        </w:drawing>
      </w:r>
    </w:p>
    <w:p w14:paraId="533FEDEC" w14:textId="616CF680"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18</w:t>
      </w:r>
      <w:r w:rsidR="00524106">
        <w:rPr>
          <w:noProof/>
        </w:rPr>
        <w:fldChar w:fldCharType="end"/>
      </w:r>
      <w:r>
        <w:t xml:space="preserve"> Data Extraction 5: What columns and settings?</w:t>
      </w:r>
    </w:p>
    <w:p w14:paraId="569766FA" w14:textId="77777777" w:rsidR="002C3B1E" w:rsidRDefault="002C3B1E" w:rsidP="002C3B1E">
      <w:pPr>
        <w:pStyle w:val="AUSubheadingText"/>
        <w:ind w:left="360"/>
        <w:jc w:val="center"/>
      </w:pPr>
    </w:p>
    <w:p w14:paraId="09566269" w14:textId="77777777" w:rsidR="002C3B1E" w:rsidRDefault="002C3B1E" w:rsidP="002C3B1E">
      <w:pPr>
        <w:pStyle w:val="AUSubheadingText"/>
        <w:numPr>
          <w:ilvl w:val="0"/>
          <w:numId w:val="9"/>
        </w:numPr>
        <w:ind w:left="360"/>
      </w:pPr>
      <w:r>
        <w:t xml:space="preserve">Drag the </w:t>
      </w:r>
      <w:r w:rsidRPr="003F13B0">
        <w:rPr>
          <w:b/>
        </w:rPr>
        <w:t>Name</w:t>
      </w:r>
      <w:r>
        <w:t xml:space="preserve"> column to the left of the Count column. </w:t>
      </w:r>
    </w:p>
    <w:p w14:paraId="520A0499" w14:textId="77777777" w:rsidR="002C3B1E" w:rsidRDefault="002C3B1E" w:rsidP="002C3B1E">
      <w:pPr>
        <w:pStyle w:val="AUSubheadingText"/>
        <w:ind w:left="0"/>
      </w:pPr>
    </w:p>
    <w:p w14:paraId="655F5319" w14:textId="77777777" w:rsidR="002C3B1E" w:rsidRDefault="002C3B1E" w:rsidP="002C3B1E">
      <w:pPr>
        <w:pStyle w:val="Tip"/>
      </w:pPr>
      <w:r>
        <w:t>TIP: It’s difficult to see but if you look carefully, you’ll see a blue bar appear to the left of the Count column when you’ve dragged the Name column far enough. Release the mouse button when you see the blue bar. I enlarged the screenshot below so you can (hopefully) see it better.</w:t>
      </w:r>
    </w:p>
    <w:p w14:paraId="1503C70B" w14:textId="77777777" w:rsidR="002C3B1E" w:rsidRDefault="002C3B1E" w:rsidP="002C3B1E">
      <w:pPr>
        <w:pStyle w:val="AUStandard"/>
      </w:pPr>
    </w:p>
    <w:p w14:paraId="4CF7A61F" w14:textId="77777777" w:rsidR="002C3B1E" w:rsidRDefault="002C3B1E" w:rsidP="002C3B1E">
      <w:pPr>
        <w:pStyle w:val="AUStandard"/>
        <w:keepNext/>
        <w:jc w:val="center"/>
      </w:pPr>
      <w:r>
        <w:rPr>
          <w:noProof/>
        </w:rPr>
        <w:drawing>
          <wp:inline distT="0" distB="0" distL="0" distR="0" wp14:anchorId="57A5807B" wp14:editId="033EDFD4">
            <wp:extent cx="3054096" cy="181965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4096" cy="1819656"/>
                    </a:xfrm>
                    <a:prstGeom prst="rect">
                      <a:avLst/>
                    </a:prstGeom>
                  </pic:spPr>
                </pic:pic>
              </a:graphicData>
            </a:graphic>
          </wp:inline>
        </w:drawing>
      </w:r>
    </w:p>
    <w:p w14:paraId="53ACC4C8" w14:textId="3E0C8EE5"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19</w:t>
      </w:r>
      <w:r w:rsidR="00524106">
        <w:rPr>
          <w:noProof/>
        </w:rPr>
        <w:fldChar w:fldCharType="end"/>
      </w:r>
      <w:r>
        <w:t xml:space="preserve"> Rearrange columns using drag and drop</w:t>
      </w:r>
    </w:p>
    <w:p w14:paraId="26061E79" w14:textId="77777777" w:rsidR="002C3B1E" w:rsidRDefault="002C3B1E" w:rsidP="002C3B1E">
      <w:pPr>
        <w:pStyle w:val="AUStandard"/>
      </w:pPr>
    </w:p>
    <w:p w14:paraId="53CBDE6C" w14:textId="77777777" w:rsidR="002C3B1E" w:rsidRDefault="002C3B1E" w:rsidP="002C3B1E">
      <w:pPr>
        <w:pStyle w:val="AUSubheadingText"/>
        <w:numPr>
          <w:ilvl w:val="0"/>
          <w:numId w:val="9"/>
        </w:numPr>
        <w:ind w:left="360"/>
      </w:pPr>
      <w:r>
        <w:t xml:space="preserve">Click on the </w:t>
      </w:r>
      <w:r w:rsidRPr="00BF2EA9">
        <w:rPr>
          <w:b/>
        </w:rPr>
        <w:t>Name</w:t>
      </w:r>
      <w:r>
        <w:t xml:space="preserve"> column to sort on that column.</w:t>
      </w:r>
    </w:p>
    <w:p w14:paraId="4F20C69A" w14:textId="77777777" w:rsidR="002C3B1E" w:rsidRDefault="002C3B1E" w:rsidP="002C3B1E">
      <w:pPr>
        <w:pStyle w:val="AUSubheadingText"/>
        <w:numPr>
          <w:ilvl w:val="0"/>
          <w:numId w:val="9"/>
        </w:numPr>
        <w:ind w:left="360"/>
      </w:pPr>
      <w:r>
        <w:t xml:space="preserve">Be sure that </w:t>
      </w:r>
      <w:r w:rsidRPr="00BF2EA9">
        <w:rPr>
          <w:b/>
        </w:rPr>
        <w:t>Combine identical rows</w:t>
      </w:r>
      <w:r>
        <w:t xml:space="preserve">, </w:t>
      </w:r>
      <w:r w:rsidRPr="00BF2EA9">
        <w:rPr>
          <w:b/>
        </w:rPr>
        <w:t>Show count column</w:t>
      </w:r>
      <w:r>
        <w:t xml:space="preserve"> and </w:t>
      </w:r>
      <w:r w:rsidRPr="00BF2EA9">
        <w:rPr>
          <w:b/>
        </w:rPr>
        <w:t>Show name column</w:t>
      </w:r>
      <w:r>
        <w:t xml:space="preserve"> are all checked.</w:t>
      </w:r>
    </w:p>
    <w:p w14:paraId="376FD4F7" w14:textId="77777777" w:rsidR="002C3B1E" w:rsidRDefault="002C3B1E" w:rsidP="002C3B1E">
      <w:pPr>
        <w:pStyle w:val="AUSubheadingText"/>
        <w:ind w:left="0"/>
      </w:pPr>
    </w:p>
    <w:p w14:paraId="5849EB75" w14:textId="77777777" w:rsidR="002C3B1E" w:rsidRDefault="002C3B1E" w:rsidP="002C3B1E">
      <w:pPr>
        <w:pStyle w:val="AUSubheadingText"/>
        <w:keepNext/>
        <w:ind w:left="360"/>
        <w:jc w:val="center"/>
      </w:pPr>
      <w:r>
        <w:rPr>
          <w:noProof/>
          <w:lang w:eastAsia="en-US"/>
        </w:rPr>
        <w:drawing>
          <wp:inline distT="0" distB="0" distL="0" distR="0" wp14:anchorId="1E1D8622" wp14:editId="6DAF9015">
            <wp:extent cx="4636008" cy="10241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6008" cy="1024128"/>
                    </a:xfrm>
                    <a:prstGeom prst="rect">
                      <a:avLst/>
                    </a:prstGeom>
                  </pic:spPr>
                </pic:pic>
              </a:graphicData>
            </a:graphic>
          </wp:inline>
        </w:drawing>
      </w:r>
    </w:p>
    <w:p w14:paraId="26DADEA4" w14:textId="55E4BD03"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20</w:t>
      </w:r>
      <w:r w:rsidR="00524106">
        <w:rPr>
          <w:noProof/>
        </w:rPr>
        <w:fldChar w:fldCharType="end"/>
      </w:r>
      <w:r>
        <w:t xml:space="preserve"> Data Extraction 5 (continued)</w:t>
      </w:r>
    </w:p>
    <w:p w14:paraId="359C0C13" w14:textId="77777777" w:rsidR="002C3B1E" w:rsidRDefault="002C3B1E" w:rsidP="002C3B1E">
      <w:pPr>
        <w:pStyle w:val="AUCaption"/>
      </w:pPr>
    </w:p>
    <w:p w14:paraId="3E880E38" w14:textId="77777777" w:rsidR="002C3B1E" w:rsidRDefault="002C3B1E" w:rsidP="002C3B1E">
      <w:pPr>
        <w:pStyle w:val="AUSubheadingText"/>
        <w:numPr>
          <w:ilvl w:val="0"/>
          <w:numId w:val="9"/>
        </w:numPr>
        <w:ind w:left="360"/>
      </w:pPr>
      <w:r>
        <w:t xml:space="preserve">Click </w:t>
      </w:r>
      <w:r>
        <w:rPr>
          <w:b/>
        </w:rPr>
        <w:t>Next</w:t>
      </w:r>
      <w:r>
        <w:t>.</w:t>
      </w:r>
    </w:p>
    <w:p w14:paraId="0496419B" w14:textId="77777777" w:rsidR="002C3B1E" w:rsidRDefault="002C3B1E" w:rsidP="002C3B1E">
      <w:pPr>
        <w:pStyle w:val="AUSubheadingText"/>
        <w:numPr>
          <w:ilvl w:val="0"/>
          <w:numId w:val="9"/>
        </w:numPr>
        <w:ind w:left="360"/>
      </w:pPr>
      <w:r>
        <w:t xml:space="preserve">In Step 6, check the </w:t>
      </w:r>
      <w:r w:rsidRPr="00BF2EA9">
        <w:rPr>
          <w:b/>
        </w:rPr>
        <w:t>Insert data extraction table into drawing</w:t>
      </w:r>
      <w:r>
        <w:t xml:space="preserve"> check box.</w:t>
      </w:r>
    </w:p>
    <w:p w14:paraId="135F80D2" w14:textId="77777777" w:rsidR="002C3B1E" w:rsidRDefault="002C3B1E" w:rsidP="002C3B1E">
      <w:pPr>
        <w:pStyle w:val="AUSubheadingText"/>
        <w:ind w:left="0"/>
      </w:pPr>
    </w:p>
    <w:p w14:paraId="51DDC3E4" w14:textId="77777777" w:rsidR="002C3B1E" w:rsidRDefault="002C3B1E" w:rsidP="002C3B1E">
      <w:pPr>
        <w:pStyle w:val="AUSubheadingText"/>
        <w:keepNext/>
        <w:ind w:left="0"/>
        <w:jc w:val="center"/>
      </w:pPr>
      <w:r>
        <w:rPr>
          <w:noProof/>
          <w:lang w:eastAsia="en-US"/>
        </w:rPr>
        <w:drawing>
          <wp:inline distT="0" distB="0" distL="0" distR="0" wp14:anchorId="03375C49" wp14:editId="7DDC0A4C">
            <wp:extent cx="4645152" cy="122529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5152" cy="1225296"/>
                    </a:xfrm>
                    <a:prstGeom prst="rect">
                      <a:avLst/>
                    </a:prstGeom>
                  </pic:spPr>
                </pic:pic>
              </a:graphicData>
            </a:graphic>
          </wp:inline>
        </w:drawing>
      </w:r>
    </w:p>
    <w:p w14:paraId="43B0E63B" w14:textId="5A0794D3"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21</w:t>
      </w:r>
      <w:r w:rsidR="00524106">
        <w:rPr>
          <w:noProof/>
        </w:rPr>
        <w:fldChar w:fldCharType="end"/>
      </w:r>
      <w:r>
        <w:t xml:space="preserve"> Data Extraction 6: Where to Output to?</w:t>
      </w:r>
    </w:p>
    <w:p w14:paraId="747D4E8E" w14:textId="77777777" w:rsidR="002C3B1E" w:rsidRDefault="002C3B1E" w:rsidP="002C3B1E">
      <w:pPr>
        <w:pStyle w:val="AUSubheadingText"/>
        <w:ind w:left="0"/>
      </w:pPr>
    </w:p>
    <w:p w14:paraId="063B97B9" w14:textId="77777777" w:rsidR="002C3B1E" w:rsidRDefault="002C3B1E" w:rsidP="002C3B1E">
      <w:pPr>
        <w:pStyle w:val="AUSubheadingText"/>
        <w:numPr>
          <w:ilvl w:val="0"/>
          <w:numId w:val="9"/>
        </w:numPr>
        <w:ind w:left="360"/>
      </w:pPr>
      <w:r>
        <w:t xml:space="preserve">Click </w:t>
      </w:r>
      <w:r>
        <w:rPr>
          <w:b/>
        </w:rPr>
        <w:t>Next</w:t>
      </w:r>
      <w:r>
        <w:t>.</w:t>
      </w:r>
    </w:p>
    <w:p w14:paraId="37384AAE" w14:textId="77777777" w:rsidR="002C3B1E" w:rsidRPr="00E313F8" w:rsidRDefault="002C3B1E" w:rsidP="002C3B1E">
      <w:pPr>
        <w:pStyle w:val="AUSubheadingText"/>
        <w:numPr>
          <w:ilvl w:val="0"/>
          <w:numId w:val="9"/>
        </w:numPr>
        <w:ind w:left="360"/>
      </w:pPr>
      <w:r>
        <w:t xml:space="preserve">In Step 7, enter the title </w:t>
      </w:r>
      <w:r w:rsidRPr="00BF2EA9">
        <w:rPr>
          <w:b/>
          <w:caps/>
        </w:rPr>
        <w:t>Furniture Take-Off</w:t>
      </w:r>
      <w:r w:rsidRPr="00BF2EA9">
        <w:rPr>
          <w:caps/>
        </w:rPr>
        <w:t>.</w:t>
      </w:r>
    </w:p>
    <w:p w14:paraId="0595D114" w14:textId="77777777" w:rsidR="002C3B1E" w:rsidRDefault="002C3B1E" w:rsidP="002C3B1E">
      <w:pPr>
        <w:pStyle w:val="AUSubheadingText"/>
        <w:ind w:left="0"/>
      </w:pPr>
    </w:p>
    <w:p w14:paraId="5F8293E7" w14:textId="77777777" w:rsidR="002C3B1E" w:rsidRDefault="002C3B1E" w:rsidP="002C3B1E">
      <w:pPr>
        <w:pStyle w:val="AUSubheadingText"/>
        <w:keepNext/>
        <w:ind w:left="0"/>
        <w:jc w:val="center"/>
      </w:pPr>
      <w:r>
        <w:rPr>
          <w:noProof/>
          <w:lang w:eastAsia="en-US"/>
        </w:rPr>
        <w:drawing>
          <wp:inline distT="0" distB="0" distL="0" distR="0" wp14:anchorId="7D840523" wp14:editId="4CC6067A">
            <wp:extent cx="4645152" cy="2542032"/>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5152" cy="2542032"/>
                    </a:xfrm>
                    <a:prstGeom prst="rect">
                      <a:avLst/>
                    </a:prstGeom>
                  </pic:spPr>
                </pic:pic>
              </a:graphicData>
            </a:graphic>
          </wp:inline>
        </w:drawing>
      </w:r>
    </w:p>
    <w:p w14:paraId="2F70E221" w14:textId="5B716936"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22</w:t>
      </w:r>
      <w:r w:rsidR="00524106">
        <w:rPr>
          <w:noProof/>
        </w:rPr>
        <w:fldChar w:fldCharType="end"/>
      </w:r>
      <w:r>
        <w:t xml:space="preserve"> Data Extraction 7: Which Table Style Settings?</w:t>
      </w:r>
    </w:p>
    <w:p w14:paraId="189FE455" w14:textId="77777777" w:rsidR="002C3B1E" w:rsidRPr="00D50374" w:rsidRDefault="002C3B1E" w:rsidP="002C3B1E">
      <w:pPr>
        <w:pStyle w:val="AUSubheadingText"/>
        <w:ind w:left="0"/>
        <w:jc w:val="center"/>
      </w:pPr>
    </w:p>
    <w:p w14:paraId="49074A46" w14:textId="77777777" w:rsidR="002C3B1E" w:rsidRDefault="002C3B1E" w:rsidP="002C3B1E">
      <w:pPr>
        <w:pStyle w:val="AUSubheadingText"/>
        <w:numPr>
          <w:ilvl w:val="0"/>
          <w:numId w:val="9"/>
        </w:numPr>
        <w:ind w:left="360"/>
      </w:pPr>
      <w:r>
        <w:t xml:space="preserve">Click </w:t>
      </w:r>
      <w:r>
        <w:rPr>
          <w:b/>
        </w:rPr>
        <w:t>Next</w:t>
      </w:r>
      <w:r>
        <w:t>.</w:t>
      </w:r>
    </w:p>
    <w:p w14:paraId="37B93E84" w14:textId="77777777" w:rsidR="002C3B1E" w:rsidRDefault="002C3B1E" w:rsidP="002C3B1E">
      <w:pPr>
        <w:pStyle w:val="AUSubheadingText"/>
        <w:numPr>
          <w:ilvl w:val="0"/>
          <w:numId w:val="9"/>
        </w:numPr>
        <w:ind w:left="360"/>
      </w:pPr>
      <w:r>
        <w:t xml:space="preserve">Click </w:t>
      </w:r>
      <w:r>
        <w:rPr>
          <w:b/>
        </w:rPr>
        <w:t>Finish</w:t>
      </w:r>
      <w:r>
        <w:t>, then pick an insertion point somewhere in the drawing.</w:t>
      </w:r>
    </w:p>
    <w:p w14:paraId="58A014AF" w14:textId="77777777" w:rsidR="002C3B1E" w:rsidRDefault="002C3B1E" w:rsidP="002C3B1E">
      <w:pPr>
        <w:pStyle w:val="AUSubheadingText"/>
        <w:ind w:left="0"/>
      </w:pPr>
    </w:p>
    <w:p w14:paraId="10466966" w14:textId="77777777" w:rsidR="002C3B1E" w:rsidRDefault="002C3B1E" w:rsidP="002C3B1E">
      <w:pPr>
        <w:pStyle w:val="Tip"/>
      </w:pPr>
      <w:r>
        <w:t>TIP: If you get this far and realize, “Oh no! I’m still on the Model tab!” All is not lost. Just hit ESC to cancel inserting the table. Switch to Layout1 and start Extract Data again. Choose the Edit option in step 1, then locate the DXE file which has been created. Click Next all the way through the wizard, as all the settings are preserved. After you click Finish, you can pick the insertion point on the layout tab.</w:t>
      </w:r>
    </w:p>
    <w:p w14:paraId="78463023" w14:textId="77777777" w:rsidR="002C3B1E" w:rsidRDefault="002C3B1E" w:rsidP="002C3B1E">
      <w:pPr>
        <w:pStyle w:val="AUStandard"/>
      </w:pPr>
    </w:p>
    <w:p w14:paraId="37B1B6DC" w14:textId="77777777" w:rsidR="002C3B1E" w:rsidRDefault="002C3B1E" w:rsidP="002C3B1E">
      <w:pPr>
        <w:pStyle w:val="AUStandard"/>
        <w:ind w:left="360"/>
      </w:pPr>
      <w:r>
        <w:t>One of the terrific benefits of using data extraction to create tables is that as your design evolves, your tables are easy to update.</w:t>
      </w:r>
    </w:p>
    <w:p w14:paraId="37C0F169" w14:textId="77777777" w:rsidR="002C3B1E" w:rsidRDefault="002C3B1E" w:rsidP="002C3B1E">
      <w:pPr>
        <w:pStyle w:val="AUStandard"/>
        <w:ind w:left="360"/>
      </w:pPr>
    </w:p>
    <w:p w14:paraId="7FFA1AAA" w14:textId="77777777" w:rsidR="002C3B1E" w:rsidRDefault="002C3B1E" w:rsidP="002C3B1E">
      <w:pPr>
        <w:pStyle w:val="AUSubheadingText"/>
        <w:numPr>
          <w:ilvl w:val="0"/>
          <w:numId w:val="9"/>
        </w:numPr>
        <w:ind w:left="360"/>
      </w:pPr>
      <w:r>
        <w:t xml:space="preserve">On the Model tab, copy some of the furniture a few times somewhere else in the drawing. </w:t>
      </w:r>
    </w:p>
    <w:p w14:paraId="38DDDD93" w14:textId="77777777" w:rsidR="002C3B1E" w:rsidRDefault="002C3B1E" w:rsidP="002C3B1E">
      <w:pPr>
        <w:pStyle w:val="AUSubheadingText"/>
        <w:numPr>
          <w:ilvl w:val="0"/>
          <w:numId w:val="9"/>
        </w:numPr>
        <w:ind w:left="360"/>
      </w:pPr>
      <w:r>
        <w:t xml:space="preserve">On the Layout1 tab, select the take-off table, right-click and choose </w:t>
      </w:r>
      <w:r w:rsidRPr="003F13B0">
        <w:rPr>
          <w:b/>
        </w:rPr>
        <w:t>Update Table Data Links</w:t>
      </w:r>
      <w:r>
        <w:t>. Notice how the count column updates to reflect your changes.</w:t>
      </w:r>
    </w:p>
    <w:p w14:paraId="328A26F2" w14:textId="77777777" w:rsidR="002C3B1E" w:rsidRDefault="002C3B1E" w:rsidP="002C3B1E">
      <w:pPr>
        <w:pStyle w:val="AUSubheadingText"/>
        <w:ind w:left="0"/>
      </w:pPr>
    </w:p>
    <w:p w14:paraId="7904E3E2" w14:textId="77777777" w:rsidR="002C3B1E" w:rsidRDefault="002C3B1E" w:rsidP="002C3B1E">
      <w:pPr>
        <w:pStyle w:val="AUSubheadingText"/>
        <w:keepNext/>
        <w:ind w:left="360"/>
        <w:jc w:val="center"/>
      </w:pPr>
      <w:r>
        <w:rPr>
          <w:noProof/>
        </w:rPr>
        <w:lastRenderedPageBreak/>
        <w:drawing>
          <wp:inline distT="0" distB="0" distL="0" distR="0" wp14:anchorId="63F34C69" wp14:editId="07C74D09">
            <wp:extent cx="4901184" cy="2523744"/>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1184" cy="2523744"/>
                    </a:xfrm>
                    <a:prstGeom prst="rect">
                      <a:avLst/>
                    </a:prstGeom>
                  </pic:spPr>
                </pic:pic>
              </a:graphicData>
            </a:graphic>
          </wp:inline>
        </w:drawing>
      </w:r>
    </w:p>
    <w:p w14:paraId="4BA74A5D" w14:textId="0BDCE1CA"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23</w:t>
      </w:r>
      <w:r w:rsidR="00524106">
        <w:rPr>
          <w:noProof/>
        </w:rPr>
        <w:fldChar w:fldCharType="end"/>
      </w:r>
      <w:r>
        <w:t xml:space="preserve"> Update Table Data Links</w:t>
      </w:r>
    </w:p>
    <w:p w14:paraId="6BDCB5F6" w14:textId="77777777" w:rsidR="002C3B1E" w:rsidRDefault="002C3B1E" w:rsidP="002C3B1E">
      <w:pPr>
        <w:pStyle w:val="AUStandard"/>
        <w:rPr>
          <w:lang w:eastAsia="x-none"/>
        </w:rPr>
      </w:pPr>
    </w:p>
    <w:p w14:paraId="0D3D98F4" w14:textId="77777777" w:rsidR="002C3B1E" w:rsidRDefault="002C3B1E" w:rsidP="002C3B1E">
      <w:pPr>
        <w:pStyle w:val="AUStandard"/>
      </w:pPr>
      <w:r>
        <w:t>We went quickly through the Data Extraction wizard. Don’t worry, we’ll be doing several more exercises and looking more in-depth at some of the settings. But in a nutshell, steps 2 through 4 of the wizard are about selecting or filtering what data to include in the report. First we identify the drawing or drawings, then we select which object types, then we select which specific properties or attributes.</w:t>
      </w:r>
    </w:p>
    <w:p w14:paraId="0F21826A" w14:textId="77777777" w:rsidR="002C3B1E" w:rsidRDefault="002C3B1E" w:rsidP="002C3B1E">
      <w:pPr>
        <w:pStyle w:val="AUStandard"/>
      </w:pPr>
    </w:p>
    <w:p w14:paraId="1394D1B6" w14:textId="77777777" w:rsidR="002C3B1E" w:rsidRDefault="002C3B1E" w:rsidP="002C3B1E">
      <w:pPr>
        <w:pStyle w:val="AUStandard"/>
      </w:pPr>
      <w:r>
        <w:t>In step 5, we refine the data by rearranging, hiding or renaming columns, and applying formatting. Step 6 is where we decide where to output to. And step 7 appears when we output to a table, and allows us to choose style settings for the table.</w:t>
      </w:r>
    </w:p>
    <w:p w14:paraId="4F3DE53E" w14:textId="77777777" w:rsidR="002C3B1E" w:rsidRDefault="002C3B1E" w:rsidP="002C3B1E">
      <w:pPr>
        <w:pStyle w:val="AUStandard"/>
      </w:pPr>
    </w:p>
    <w:p w14:paraId="14906939" w14:textId="77777777" w:rsidR="002C3B1E" w:rsidRDefault="002C3B1E" w:rsidP="002C3B1E">
      <w:pPr>
        <w:pStyle w:val="AUStandard"/>
      </w:pPr>
    </w:p>
    <w:p w14:paraId="03216031" w14:textId="77777777" w:rsidR="002C3B1E" w:rsidRDefault="002C3B1E" w:rsidP="002C3B1E">
      <w:pPr>
        <w:pStyle w:val="AUSectionHeading"/>
        <w:rPr>
          <w:rFonts w:cs="Arial"/>
          <w:color w:val="353535"/>
          <w:shd w:val="clear" w:color="auto" w:fill="FFFFFF"/>
        </w:rPr>
      </w:pPr>
      <w:r>
        <w:rPr>
          <w:rFonts w:cs="Arial"/>
          <w:color w:val="353535"/>
          <w:shd w:val="clear" w:color="auto" w:fill="FFFFFF"/>
          <w:lang w:val="en-US"/>
        </w:rPr>
        <w:t>Exercise #3: E</w:t>
      </w:r>
      <w:r>
        <w:rPr>
          <w:rFonts w:cs="Arial"/>
          <w:color w:val="353535"/>
          <w:shd w:val="clear" w:color="auto" w:fill="FFFFFF"/>
        </w:rPr>
        <w:t>xtract</w:t>
      </w:r>
      <w:r>
        <w:rPr>
          <w:rFonts w:cs="Arial"/>
          <w:color w:val="353535"/>
          <w:shd w:val="clear" w:color="auto" w:fill="FFFFFF"/>
          <w:lang w:val="en-US"/>
        </w:rPr>
        <w:t>ing</w:t>
      </w:r>
      <w:r>
        <w:rPr>
          <w:rFonts w:cs="Arial"/>
          <w:color w:val="353535"/>
          <w:shd w:val="clear" w:color="auto" w:fill="FFFFFF"/>
        </w:rPr>
        <w:t xml:space="preserve"> </w:t>
      </w:r>
      <w:r>
        <w:rPr>
          <w:rFonts w:cs="Arial"/>
          <w:color w:val="353535"/>
          <w:shd w:val="clear" w:color="auto" w:fill="FFFFFF"/>
          <w:lang w:val="en-US"/>
        </w:rPr>
        <w:t>D</w:t>
      </w:r>
      <w:r>
        <w:rPr>
          <w:rFonts w:cs="Arial"/>
          <w:color w:val="353535"/>
          <w:shd w:val="clear" w:color="auto" w:fill="FFFFFF"/>
        </w:rPr>
        <w:t xml:space="preserve">ata </w:t>
      </w:r>
      <w:r>
        <w:rPr>
          <w:rFonts w:cs="Arial"/>
          <w:color w:val="353535"/>
          <w:shd w:val="clear" w:color="auto" w:fill="FFFFFF"/>
          <w:lang w:val="en-US"/>
        </w:rPr>
        <w:t>A</w:t>
      </w:r>
      <w:r>
        <w:rPr>
          <w:rFonts w:cs="Arial"/>
          <w:color w:val="353535"/>
          <w:shd w:val="clear" w:color="auto" w:fill="FFFFFF"/>
        </w:rPr>
        <w:t xml:space="preserve">cross </w:t>
      </w:r>
      <w:r>
        <w:rPr>
          <w:rFonts w:cs="Arial"/>
          <w:color w:val="353535"/>
          <w:shd w:val="clear" w:color="auto" w:fill="FFFFFF"/>
          <w:lang w:val="en-US"/>
        </w:rPr>
        <w:t>M</w:t>
      </w:r>
      <w:r>
        <w:rPr>
          <w:rFonts w:cs="Arial"/>
          <w:color w:val="353535"/>
          <w:shd w:val="clear" w:color="auto" w:fill="FFFFFF"/>
        </w:rPr>
        <w:t xml:space="preserve">ultiple </w:t>
      </w:r>
      <w:r>
        <w:rPr>
          <w:rFonts w:cs="Arial"/>
          <w:color w:val="353535"/>
          <w:shd w:val="clear" w:color="auto" w:fill="FFFFFF"/>
          <w:lang w:val="en-US"/>
        </w:rPr>
        <w:t>D</w:t>
      </w:r>
      <w:r>
        <w:rPr>
          <w:rFonts w:cs="Arial"/>
          <w:color w:val="353535"/>
          <w:shd w:val="clear" w:color="auto" w:fill="FFFFFF"/>
        </w:rPr>
        <w:t xml:space="preserve">rawing </w:t>
      </w:r>
      <w:r>
        <w:rPr>
          <w:rFonts w:cs="Arial"/>
          <w:color w:val="353535"/>
          <w:shd w:val="clear" w:color="auto" w:fill="FFFFFF"/>
          <w:lang w:val="en-US"/>
        </w:rPr>
        <w:t>F</w:t>
      </w:r>
      <w:r>
        <w:rPr>
          <w:rFonts w:cs="Arial"/>
          <w:color w:val="353535"/>
          <w:shd w:val="clear" w:color="auto" w:fill="FFFFFF"/>
        </w:rPr>
        <w:t>iles</w:t>
      </w:r>
    </w:p>
    <w:p w14:paraId="3273D8EC" w14:textId="77777777" w:rsidR="002C3B1E" w:rsidRDefault="002C3B1E" w:rsidP="002C3B1E">
      <w:pPr>
        <w:pStyle w:val="AUStandard"/>
        <w:rPr>
          <w:lang w:eastAsia="x-none"/>
        </w:rPr>
      </w:pPr>
      <w:r>
        <w:rPr>
          <w:lang w:eastAsia="x-none"/>
        </w:rPr>
        <w:t>Reports often need to include information spread across multiple drawings. For example, suppose you want to create a Sheet Index that identifies the sheet number and title of all sheets (drawings) in your project. Fortunately, Data Extraction handles this quite easily.</w:t>
      </w:r>
    </w:p>
    <w:p w14:paraId="21559427" w14:textId="77777777" w:rsidR="002C3B1E" w:rsidRDefault="002C3B1E" w:rsidP="002C3B1E">
      <w:pPr>
        <w:pStyle w:val="AUStandard"/>
        <w:rPr>
          <w:lang w:eastAsia="x-none"/>
        </w:rPr>
      </w:pPr>
    </w:p>
    <w:p w14:paraId="6B217268" w14:textId="77777777" w:rsidR="002C3B1E" w:rsidRDefault="002C3B1E" w:rsidP="002C3B1E">
      <w:pPr>
        <w:pStyle w:val="Tip"/>
      </w:pPr>
      <w:r>
        <w:t>NOTE: An index to drawings can be created using Sheet Set Manager, but not everyone uses Sheet Sets. If you already use Sheet Sets and that functionality, think of other ways you can use this technique to create multi-drawing reports. For example, maybe you are designing a multi-story building with each floor in its own drawing. You need to get a restroom fixture count across all floors.</w:t>
      </w:r>
    </w:p>
    <w:p w14:paraId="7D2F029A" w14:textId="77777777" w:rsidR="002C3B1E" w:rsidRDefault="002C3B1E" w:rsidP="002C3B1E">
      <w:pPr>
        <w:pStyle w:val="AUStandard"/>
        <w:rPr>
          <w:lang w:eastAsia="x-none"/>
        </w:rPr>
      </w:pPr>
    </w:p>
    <w:p w14:paraId="0F83D3D8" w14:textId="77777777" w:rsidR="002C3B1E" w:rsidRDefault="002C3B1E" w:rsidP="002C3B1E">
      <w:pPr>
        <w:pStyle w:val="AUStandard"/>
        <w:numPr>
          <w:ilvl w:val="0"/>
          <w:numId w:val="14"/>
        </w:numPr>
        <w:rPr>
          <w:lang w:eastAsia="x-none"/>
        </w:rPr>
      </w:pPr>
      <w:r>
        <w:rPr>
          <w:lang w:eastAsia="x-none"/>
        </w:rPr>
        <w:t xml:space="preserve">In Windows Explorer, open the </w:t>
      </w:r>
      <w:r>
        <w:rPr>
          <w:b/>
          <w:lang w:eastAsia="x-none"/>
        </w:rPr>
        <w:t xml:space="preserve">\Multiple </w:t>
      </w:r>
      <w:r>
        <w:rPr>
          <w:lang w:eastAsia="x-none"/>
        </w:rPr>
        <w:t>folder in your course files. Take a moment to open one or more of the files to familiarize yourself with them.</w:t>
      </w:r>
    </w:p>
    <w:p w14:paraId="4F62CFB9" w14:textId="77777777" w:rsidR="002C3B1E" w:rsidRDefault="002C3B1E" w:rsidP="002C3B1E">
      <w:pPr>
        <w:pStyle w:val="AUStandard"/>
        <w:numPr>
          <w:ilvl w:val="0"/>
          <w:numId w:val="14"/>
        </w:numPr>
        <w:rPr>
          <w:lang w:eastAsia="x-none"/>
        </w:rPr>
      </w:pPr>
      <w:r>
        <w:rPr>
          <w:lang w:eastAsia="x-none"/>
        </w:rPr>
        <w:t xml:space="preserve">Each drawing in this folder is a different “sheet”—a drawing with a title block. Each drawing references one or more files located in the </w:t>
      </w:r>
      <w:r>
        <w:rPr>
          <w:b/>
          <w:lang w:eastAsia="x-none"/>
        </w:rPr>
        <w:t xml:space="preserve">\Multiple\Res </w:t>
      </w:r>
      <w:r>
        <w:rPr>
          <w:lang w:eastAsia="x-none"/>
        </w:rPr>
        <w:t>folder via xreferences.</w:t>
      </w:r>
    </w:p>
    <w:p w14:paraId="1CC7C646" w14:textId="77777777" w:rsidR="002C3B1E" w:rsidRDefault="002C3B1E" w:rsidP="002C3B1E">
      <w:pPr>
        <w:pStyle w:val="AUStandard"/>
        <w:rPr>
          <w:lang w:eastAsia="x-none"/>
        </w:rPr>
      </w:pPr>
    </w:p>
    <w:p w14:paraId="370E2BA5" w14:textId="77777777" w:rsidR="002C3B1E" w:rsidRDefault="002C3B1E" w:rsidP="002C3B1E">
      <w:pPr>
        <w:pStyle w:val="AUStandard"/>
        <w:rPr>
          <w:lang w:eastAsia="x-none"/>
        </w:rPr>
      </w:pPr>
      <w:r>
        <w:rPr>
          <w:lang w:eastAsia="x-none"/>
        </w:rPr>
        <w:t>For purposes of this exercise, we’re not particularly interested in the xrefs. What we’re after is information in the title blocks located on each of the “sheet” drawings.</w:t>
      </w:r>
    </w:p>
    <w:p w14:paraId="35AD25F8" w14:textId="77777777" w:rsidR="002C3B1E" w:rsidRDefault="002C3B1E" w:rsidP="002C3B1E">
      <w:pPr>
        <w:pStyle w:val="AUStandard"/>
        <w:rPr>
          <w:lang w:eastAsia="x-none"/>
        </w:rPr>
      </w:pPr>
    </w:p>
    <w:p w14:paraId="4E966A71" w14:textId="77777777" w:rsidR="002C3B1E" w:rsidRDefault="002C3B1E" w:rsidP="002C3B1E">
      <w:pPr>
        <w:pStyle w:val="AUStandard"/>
        <w:numPr>
          <w:ilvl w:val="0"/>
          <w:numId w:val="14"/>
        </w:numPr>
        <w:ind w:left="360"/>
        <w:rPr>
          <w:lang w:eastAsia="x-none"/>
        </w:rPr>
      </w:pPr>
      <w:r>
        <w:rPr>
          <w:lang w:eastAsia="x-none"/>
        </w:rPr>
        <w:t xml:space="preserve">Open the </w:t>
      </w:r>
      <w:r>
        <w:rPr>
          <w:b/>
          <w:lang w:eastAsia="x-none"/>
        </w:rPr>
        <w:t xml:space="preserve">T-01 </w:t>
      </w:r>
      <w:r>
        <w:rPr>
          <w:lang w:eastAsia="x-none"/>
        </w:rPr>
        <w:t>file.</w:t>
      </w:r>
    </w:p>
    <w:p w14:paraId="7B7E5899" w14:textId="77777777" w:rsidR="002C3B1E" w:rsidRDefault="002C3B1E" w:rsidP="002C3B1E">
      <w:pPr>
        <w:pStyle w:val="AUStandard"/>
        <w:numPr>
          <w:ilvl w:val="0"/>
          <w:numId w:val="14"/>
        </w:numPr>
        <w:ind w:left="360"/>
        <w:rPr>
          <w:lang w:eastAsia="x-none"/>
        </w:rPr>
      </w:pPr>
      <w:r>
        <w:rPr>
          <w:lang w:eastAsia="x-none"/>
        </w:rPr>
        <w:t>Note that a Sheet Index table exists on the drawing in the lower right corner. We’re going to recreate this (as closely as possible) using Data Extraction.</w:t>
      </w:r>
    </w:p>
    <w:p w14:paraId="3919E6D6" w14:textId="77777777" w:rsidR="002C3B1E" w:rsidRDefault="002C3B1E" w:rsidP="002C3B1E">
      <w:pPr>
        <w:pStyle w:val="AUStandard"/>
        <w:numPr>
          <w:ilvl w:val="0"/>
          <w:numId w:val="14"/>
        </w:numPr>
        <w:ind w:left="360"/>
        <w:rPr>
          <w:lang w:eastAsia="x-none"/>
        </w:rPr>
      </w:pPr>
      <w:r>
        <w:rPr>
          <w:lang w:eastAsia="x-none"/>
        </w:rPr>
        <w:t xml:space="preserve">Start the </w:t>
      </w:r>
      <w:r>
        <w:rPr>
          <w:b/>
          <w:lang w:eastAsia="x-none"/>
        </w:rPr>
        <w:t>Data Extraction</w:t>
      </w:r>
      <w:r>
        <w:rPr>
          <w:lang w:eastAsia="x-none"/>
        </w:rPr>
        <w:t xml:space="preserve"> command (Home &gt; Linking &amp; Extraction).</w:t>
      </w:r>
    </w:p>
    <w:p w14:paraId="31B95FF5" w14:textId="77777777" w:rsidR="002C3B1E" w:rsidRDefault="002C3B1E" w:rsidP="002C3B1E">
      <w:pPr>
        <w:pStyle w:val="AUStandard"/>
        <w:numPr>
          <w:ilvl w:val="0"/>
          <w:numId w:val="14"/>
        </w:numPr>
        <w:ind w:left="360"/>
        <w:rPr>
          <w:lang w:eastAsia="x-none"/>
        </w:rPr>
      </w:pPr>
      <w:r>
        <w:rPr>
          <w:lang w:eastAsia="x-none"/>
        </w:rPr>
        <w:t xml:space="preserve">Create a new data extraction file and call it </w:t>
      </w:r>
      <w:r>
        <w:rPr>
          <w:b/>
          <w:lang w:eastAsia="x-none"/>
        </w:rPr>
        <w:t>Index to Drawings.dxe</w:t>
      </w:r>
      <w:r>
        <w:rPr>
          <w:lang w:eastAsia="x-none"/>
        </w:rPr>
        <w:t>.</w:t>
      </w:r>
    </w:p>
    <w:p w14:paraId="2FA30708" w14:textId="77777777" w:rsidR="002C3B1E" w:rsidRDefault="002C3B1E" w:rsidP="002C3B1E">
      <w:pPr>
        <w:pStyle w:val="AUStandard"/>
        <w:numPr>
          <w:ilvl w:val="0"/>
          <w:numId w:val="14"/>
        </w:numPr>
        <w:ind w:left="360"/>
        <w:rPr>
          <w:lang w:eastAsia="x-none"/>
        </w:rPr>
      </w:pPr>
      <w:r>
        <w:rPr>
          <w:lang w:eastAsia="x-none"/>
        </w:rPr>
        <w:t xml:space="preserve">In Step 2, uncheck </w:t>
      </w:r>
      <w:r w:rsidRPr="001C7C05">
        <w:rPr>
          <w:b/>
          <w:lang w:eastAsia="x-none"/>
        </w:rPr>
        <w:t>Include current drawing</w:t>
      </w:r>
      <w:r>
        <w:rPr>
          <w:lang w:eastAsia="x-none"/>
        </w:rPr>
        <w:t xml:space="preserve">, then </w:t>
      </w:r>
      <w:r w:rsidRPr="001C7C05">
        <w:rPr>
          <w:lang w:eastAsia="x-none"/>
        </w:rPr>
        <w:t>click</w:t>
      </w:r>
      <w:r>
        <w:rPr>
          <w:lang w:eastAsia="x-none"/>
        </w:rPr>
        <w:t xml:space="preserve"> the </w:t>
      </w:r>
      <w:r>
        <w:rPr>
          <w:b/>
          <w:lang w:eastAsia="x-none"/>
        </w:rPr>
        <w:t xml:space="preserve">Add Folder </w:t>
      </w:r>
      <w:r>
        <w:rPr>
          <w:lang w:eastAsia="x-none"/>
        </w:rPr>
        <w:t>button.</w:t>
      </w:r>
    </w:p>
    <w:p w14:paraId="1C518D42" w14:textId="77777777" w:rsidR="002C3B1E" w:rsidRDefault="002C3B1E" w:rsidP="002C3B1E">
      <w:pPr>
        <w:pStyle w:val="AUStandard"/>
        <w:numPr>
          <w:ilvl w:val="0"/>
          <w:numId w:val="14"/>
        </w:numPr>
        <w:ind w:left="360"/>
        <w:rPr>
          <w:lang w:eastAsia="x-none"/>
        </w:rPr>
      </w:pPr>
      <w:r>
        <w:rPr>
          <w:lang w:eastAsia="x-none"/>
        </w:rPr>
        <w:t xml:space="preserve">Click the </w:t>
      </w:r>
      <w:r>
        <w:rPr>
          <w:b/>
          <w:lang w:eastAsia="x-none"/>
        </w:rPr>
        <w:t xml:space="preserve">… </w:t>
      </w:r>
      <w:r>
        <w:rPr>
          <w:lang w:eastAsia="x-none"/>
        </w:rPr>
        <w:t xml:space="preserve">(browse) button next to the </w:t>
      </w:r>
      <w:r>
        <w:rPr>
          <w:b/>
          <w:lang w:eastAsia="x-none"/>
        </w:rPr>
        <w:t xml:space="preserve">Folder </w:t>
      </w:r>
      <w:r>
        <w:rPr>
          <w:lang w:eastAsia="x-none"/>
        </w:rPr>
        <w:t>box.</w:t>
      </w:r>
    </w:p>
    <w:p w14:paraId="7FA4DE29" w14:textId="77777777" w:rsidR="002C3B1E" w:rsidRDefault="002C3B1E" w:rsidP="002C3B1E">
      <w:pPr>
        <w:pStyle w:val="AUStandard"/>
        <w:numPr>
          <w:ilvl w:val="0"/>
          <w:numId w:val="14"/>
        </w:numPr>
        <w:ind w:left="360"/>
        <w:rPr>
          <w:lang w:eastAsia="x-none"/>
        </w:rPr>
      </w:pPr>
      <w:r>
        <w:rPr>
          <w:lang w:eastAsia="x-none"/>
        </w:rPr>
        <w:t xml:space="preserve">Verify you’re in the </w:t>
      </w:r>
      <w:r>
        <w:rPr>
          <w:b/>
          <w:lang w:eastAsia="x-none"/>
        </w:rPr>
        <w:t xml:space="preserve">Multiple </w:t>
      </w:r>
      <w:r>
        <w:rPr>
          <w:lang w:eastAsia="x-none"/>
        </w:rPr>
        <w:t>folder, then click Open.</w:t>
      </w:r>
    </w:p>
    <w:p w14:paraId="72EBCC25" w14:textId="77777777" w:rsidR="002C3B1E" w:rsidRDefault="002C3B1E" w:rsidP="002C3B1E">
      <w:pPr>
        <w:pStyle w:val="AUStandard"/>
        <w:numPr>
          <w:ilvl w:val="0"/>
          <w:numId w:val="14"/>
        </w:numPr>
        <w:ind w:left="360"/>
        <w:rPr>
          <w:lang w:eastAsia="x-none"/>
        </w:rPr>
      </w:pPr>
      <w:r>
        <w:rPr>
          <w:lang w:eastAsia="x-none"/>
        </w:rPr>
        <w:t xml:space="preserve">Check </w:t>
      </w:r>
      <w:r>
        <w:rPr>
          <w:b/>
          <w:lang w:eastAsia="x-none"/>
        </w:rPr>
        <w:t>Automatically include new drawings added in this folder to the data extraction</w:t>
      </w:r>
      <w:r>
        <w:rPr>
          <w:lang w:eastAsia="x-none"/>
        </w:rPr>
        <w:t>.</w:t>
      </w:r>
    </w:p>
    <w:p w14:paraId="5B038E04" w14:textId="77777777" w:rsidR="002C3B1E" w:rsidRDefault="002C3B1E" w:rsidP="002C3B1E">
      <w:pPr>
        <w:pStyle w:val="AUStandard"/>
        <w:numPr>
          <w:ilvl w:val="0"/>
          <w:numId w:val="14"/>
        </w:numPr>
        <w:ind w:left="360"/>
        <w:rPr>
          <w:lang w:eastAsia="x-none"/>
        </w:rPr>
      </w:pPr>
      <w:r>
        <w:rPr>
          <w:lang w:eastAsia="x-none"/>
        </w:rPr>
        <w:t xml:space="preserve">Uncheck </w:t>
      </w:r>
      <w:r>
        <w:rPr>
          <w:b/>
          <w:lang w:eastAsia="x-none"/>
        </w:rPr>
        <w:t>Include subfolders</w:t>
      </w:r>
      <w:r>
        <w:rPr>
          <w:lang w:eastAsia="x-none"/>
        </w:rPr>
        <w:t>.</w:t>
      </w:r>
    </w:p>
    <w:p w14:paraId="326C22EB" w14:textId="77777777" w:rsidR="002C3B1E" w:rsidRDefault="002C3B1E" w:rsidP="002C3B1E">
      <w:pPr>
        <w:pStyle w:val="AUStandard"/>
        <w:numPr>
          <w:ilvl w:val="0"/>
          <w:numId w:val="14"/>
        </w:numPr>
        <w:ind w:left="360"/>
        <w:rPr>
          <w:lang w:eastAsia="x-none"/>
        </w:rPr>
      </w:pPr>
      <w:r>
        <w:rPr>
          <w:lang w:eastAsia="x-none"/>
        </w:rPr>
        <w:t xml:space="preserve">Check </w:t>
      </w:r>
      <w:r>
        <w:rPr>
          <w:b/>
          <w:lang w:eastAsia="x-none"/>
        </w:rPr>
        <w:t>Utilize wild-card characters to select drawings</w:t>
      </w:r>
      <w:r>
        <w:rPr>
          <w:lang w:eastAsia="x-none"/>
        </w:rPr>
        <w:t>.</w:t>
      </w:r>
    </w:p>
    <w:p w14:paraId="798467AF" w14:textId="77777777" w:rsidR="002C3B1E" w:rsidRDefault="002C3B1E" w:rsidP="002C3B1E">
      <w:pPr>
        <w:pStyle w:val="AUStandard"/>
        <w:numPr>
          <w:ilvl w:val="0"/>
          <w:numId w:val="14"/>
        </w:numPr>
        <w:ind w:left="360"/>
        <w:rPr>
          <w:lang w:eastAsia="x-none"/>
        </w:rPr>
      </w:pPr>
      <w:r>
        <w:rPr>
          <w:lang w:eastAsia="x-none"/>
        </w:rPr>
        <w:t xml:space="preserve">Enter </w:t>
      </w:r>
      <w:r>
        <w:rPr>
          <w:b/>
          <w:lang w:eastAsia="x-none"/>
        </w:rPr>
        <w:t>?*-*.dwg</w:t>
      </w:r>
      <w:r>
        <w:rPr>
          <w:lang w:eastAsia="x-none"/>
        </w:rPr>
        <w:t xml:space="preserve"> into the wild-card box.</w:t>
      </w:r>
    </w:p>
    <w:p w14:paraId="678AAE5E" w14:textId="77777777" w:rsidR="002C3B1E" w:rsidRDefault="002C3B1E" w:rsidP="002C3B1E">
      <w:pPr>
        <w:pStyle w:val="AUStandard"/>
        <w:rPr>
          <w:lang w:eastAsia="x-none"/>
        </w:rPr>
      </w:pPr>
    </w:p>
    <w:p w14:paraId="4E50277C" w14:textId="77777777" w:rsidR="002C3B1E" w:rsidRDefault="002C3B1E" w:rsidP="002C3B1E">
      <w:pPr>
        <w:pStyle w:val="AUStandard"/>
        <w:keepNext/>
        <w:jc w:val="center"/>
      </w:pPr>
      <w:r>
        <w:rPr>
          <w:noProof/>
        </w:rPr>
        <w:drawing>
          <wp:inline distT="0" distB="0" distL="0" distR="0" wp14:anchorId="03E31389" wp14:editId="39712A43">
            <wp:extent cx="4961905" cy="2638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1905" cy="2638095"/>
                    </a:xfrm>
                    <a:prstGeom prst="rect">
                      <a:avLst/>
                    </a:prstGeom>
                  </pic:spPr>
                </pic:pic>
              </a:graphicData>
            </a:graphic>
          </wp:inline>
        </w:drawing>
      </w:r>
    </w:p>
    <w:p w14:paraId="7407A9FE" w14:textId="7F0D9FFE"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24</w:t>
      </w:r>
      <w:r w:rsidR="00524106">
        <w:rPr>
          <w:noProof/>
        </w:rPr>
        <w:fldChar w:fldCharType="end"/>
      </w:r>
      <w:r>
        <w:t xml:space="preserve"> Add Folder Options settings</w:t>
      </w:r>
    </w:p>
    <w:p w14:paraId="65116F54" w14:textId="77777777" w:rsidR="002C3B1E" w:rsidRDefault="002C3B1E" w:rsidP="002C3B1E">
      <w:pPr>
        <w:pStyle w:val="AUStandard"/>
        <w:rPr>
          <w:lang w:eastAsia="x-none"/>
        </w:rPr>
      </w:pPr>
    </w:p>
    <w:p w14:paraId="68E8E5AB" w14:textId="77777777" w:rsidR="002C3B1E" w:rsidRDefault="002C3B1E" w:rsidP="002C3B1E">
      <w:pPr>
        <w:pStyle w:val="AUStandard"/>
        <w:rPr>
          <w:lang w:eastAsia="x-none"/>
        </w:rPr>
      </w:pPr>
      <w:r>
        <w:rPr>
          <w:lang w:eastAsia="x-none"/>
        </w:rPr>
        <w:t>There’s a lot going on here. Your path will likely vary from the one shown above (1). When you choose the “automatically include new drawings” option (2), AutoCAD will rescan the folder anytime you update the data-linked table and add new drawings in. Think about that: a Sheet Index that can update itself (or schedules, etc.)! We don’t want to include subfolders (3) in this case, but obviously there are situations where you might want this to happen. The “utilize wild-card characters” option (4) gives us some interesting flexibility. We can choose to include drawings only when the file name matches certain patterns. This powerful option warrants a little extra explanation.</w:t>
      </w:r>
    </w:p>
    <w:p w14:paraId="49BFD080" w14:textId="77777777" w:rsidR="002C3B1E" w:rsidRDefault="002C3B1E" w:rsidP="002C3B1E">
      <w:pPr>
        <w:pStyle w:val="AUStandard"/>
        <w:rPr>
          <w:lang w:eastAsia="x-none"/>
        </w:rPr>
      </w:pPr>
    </w:p>
    <w:p w14:paraId="5EAE903F" w14:textId="77777777" w:rsidR="002C3B1E" w:rsidRDefault="002C3B1E" w:rsidP="002C3B1E">
      <w:pPr>
        <w:pStyle w:val="AUSubheading2"/>
      </w:pPr>
      <w:r>
        <w:t>Understanding Wild-Card Options</w:t>
      </w:r>
    </w:p>
    <w:p w14:paraId="69E0A13E" w14:textId="77777777" w:rsidR="002C3B1E" w:rsidRDefault="002C3B1E" w:rsidP="002C3B1E">
      <w:pPr>
        <w:pStyle w:val="AUStandard"/>
        <w:rPr>
          <w:lang w:eastAsia="x-none"/>
        </w:rPr>
      </w:pPr>
    </w:p>
    <w:p w14:paraId="6996B7FD" w14:textId="77777777" w:rsidR="002C3B1E" w:rsidRDefault="002C3B1E" w:rsidP="002C3B1E">
      <w:pPr>
        <w:pStyle w:val="AUSubheadingText"/>
      </w:pPr>
      <w:r>
        <w:t>We only have two wild-card characters to work with, but we can do some powerful and interesting filtering with them.</w:t>
      </w:r>
    </w:p>
    <w:p w14:paraId="561D5766" w14:textId="77777777" w:rsidR="002C3B1E" w:rsidRDefault="002C3B1E" w:rsidP="002C3B1E">
      <w:pPr>
        <w:pStyle w:val="AUSubheadingText"/>
      </w:pPr>
    </w:p>
    <w:p w14:paraId="3EAED2E0" w14:textId="77777777" w:rsidR="002C3B1E" w:rsidRDefault="002C3B1E" w:rsidP="002C3B1E">
      <w:pPr>
        <w:pStyle w:val="AUSubheadingText"/>
      </w:pPr>
      <w:r>
        <w:lastRenderedPageBreak/>
        <w:t xml:space="preserve">?: Represents any </w:t>
      </w:r>
      <w:r>
        <w:rPr>
          <w:i/>
        </w:rPr>
        <w:t xml:space="preserve">single </w:t>
      </w:r>
      <w:r>
        <w:t>character (alpha, numeric or otherwise) but expects a character to be there.</w:t>
      </w:r>
    </w:p>
    <w:p w14:paraId="53DCA7A7" w14:textId="77777777" w:rsidR="002C3B1E" w:rsidRDefault="002C3B1E" w:rsidP="002C3B1E">
      <w:pPr>
        <w:pStyle w:val="AUSubheadingText"/>
      </w:pPr>
      <w:r>
        <w:t>*: Represents any number of characters (alpha, numeric or otherwise) but doesn’t necessarily expect a character to be there.</w:t>
      </w:r>
    </w:p>
    <w:p w14:paraId="5318880F" w14:textId="77777777" w:rsidR="002C3B1E" w:rsidRDefault="002C3B1E" w:rsidP="002C3B1E">
      <w:pPr>
        <w:pStyle w:val="AUSubheadingText"/>
      </w:pPr>
    </w:p>
    <w:p w14:paraId="6F2891D8" w14:textId="77777777" w:rsidR="002C3B1E" w:rsidRDefault="002C3B1E" w:rsidP="002C3B1E">
      <w:pPr>
        <w:pStyle w:val="AUSubheadingText"/>
      </w:pPr>
      <w:r>
        <w:t xml:space="preserve">Below are a few wild-card patterns and the results when applied to the </w:t>
      </w:r>
      <w:r>
        <w:rPr>
          <w:b/>
        </w:rPr>
        <w:t xml:space="preserve">\Multiple </w:t>
      </w:r>
      <w:r>
        <w:t>folder.</w:t>
      </w:r>
    </w:p>
    <w:p w14:paraId="027008FA" w14:textId="77777777" w:rsidR="002C3B1E" w:rsidRDefault="002C3B1E" w:rsidP="002C3B1E">
      <w:pPr>
        <w:pStyle w:val="AUSubheadingText"/>
      </w:pPr>
    </w:p>
    <w:p w14:paraId="1F151BE4" w14:textId="77777777" w:rsidR="002C3B1E" w:rsidRDefault="002C3B1E" w:rsidP="002C3B1E">
      <w:pPr>
        <w:pStyle w:val="AUSubheadingText"/>
      </w:pPr>
      <w:r>
        <w:rPr>
          <w:noProof/>
        </w:rPr>
        <w:drawing>
          <wp:inline distT="0" distB="0" distL="0" distR="0" wp14:anchorId="456F2EB8" wp14:editId="556035A3">
            <wp:extent cx="1847088" cy="1380744"/>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47088" cy="1380744"/>
                    </a:xfrm>
                    <a:prstGeom prst="rect">
                      <a:avLst/>
                    </a:prstGeom>
                  </pic:spPr>
                </pic:pic>
              </a:graphicData>
            </a:graphic>
          </wp:inline>
        </w:drawing>
      </w:r>
      <w:r>
        <w:rPr>
          <w:noProof/>
        </w:rPr>
        <w:drawing>
          <wp:inline distT="0" distB="0" distL="0" distR="0" wp14:anchorId="66F6A486" wp14:editId="1F12A19E">
            <wp:extent cx="1819656" cy="1271016"/>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19656" cy="1271016"/>
                    </a:xfrm>
                    <a:prstGeom prst="rect">
                      <a:avLst/>
                    </a:prstGeom>
                  </pic:spPr>
                </pic:pic>
              </a:graphicData>
            </a:graphic>
          </wp:inline>
        </w:drawing>
      </w:r>
      <w:r>
        <w:rPr>
          <w:noProof/>
        </w:rPr>
        <w:drawing>
          <wp:inline distT="0" distB="0" distL="0" distR="0" wp14:anchorId="28CEE452" wp14:editId="2419E0ED">
            <wp:extent cx="1801368" cy="795528"/>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1368" cy="795528"/>
                    </a:xfrm>
                    <a:prstGeom prst="rect">
                      <a:avLst/>
                    </a:prstGeom>
                  </pic:spPr>
                </pic:pic>
              </a:graphicData>
            </a:graphic>
          </wp:inline>
        </w:drawing>
      </w:r>
    </w:p>
    <w:p w14:paraId="07DBAEBC" w14:textId="77777777" w:rsidR="002C3B1E" w:rsidRDefault="002C3B1E" w:rsidP="002C3B1E">
      <w:pPr>
        <w:pStyle w:val="AUSubheadingText"/>
      </w:pPr>
    </w:p>
    <w:p w14:paraId="11CB0F8F" w14:textId="77777777" w:rsidR="002C3B1E" w:rsidRDefault="002C3B1E" w:rsidP="002C3B1E">
      <w:pPr>
        <w:pStyle w:val="AUSubheadingText"/>
      </w:pPr>
      <w:r>
        <w:t>From left to right we see:</w:t>
      </w:r>
    </w:p>
    <w:p w14:paraId="36208956" w14:textId="77777777" w:rsidR="002C3B1E" w:rsidRDefault="002C3B1E" w:rsidP="002C3B1E">
      <w:pPr>
        <w:pStyle w:val="AUSubheadingText"/>
      </w:pPr>
    </w:p>
    <w:p w14:paraId="19417E6A" w14:textId="77777777" w:rsidR="002C3B1E" w:rsidRDefault="002C3B1E" w:rsidP="002C3B1E">
      <w:pPr>
        <w:pStyle w:val="AUSubheadingText"/>
        <w:numPr>
          <w:ilvl w:val="0"/>
          <w:numId w:val="17"/>
        </w:numPr>
      </w:pPr>
      <w:r w:rsidRPr="000C2E1C">
        <w:rPr>
          <w:b/>
        </w:rPr>
        <w:t>?*-*.DWG</w:t>
      </w:r>
      <w:r>
        <w:t xml:space="preserve">: A character (A, S, T, etc.) followed by 0 or more characters, followed by </w:t>
      </w:r>
      <w:r>
        <w:rPr>
          <w:b/>
        </w:rPr>
        <w:t>-</w:t>
      </w:r>
      <w:r>
        <w:t xml:space="preserve">, followed by 0 or more characters, followed by </w:t>
      </w:r>
      <w:r>
        <w:rPr>
          <w:b/>
        </w:rPr>
        <w:t>.DWG</w:t>
      </w:r>
      <w:r>
        <w:t>. This is the pattern for our numbered “sheet” drawings, but would not pick up files like “Floor plan.dwg” or “Elevation.dwg”.</w:t>
      </w:r>
    </w:p>
    <w:p w14:paraId="009B57A4" w14:textId="77777777" w:rsidR="002C3B1E" w:rsidRDefault="002C3B1E" w:rsidP="002C3B1E">
      <w:pPr>
        <w:pStyle w:val="AUSubheadingText"/>
        <w:numPr>
          <w:ilvl w:val="0"/>
          <w:numId w:val="17"/>
        </w:numPr>
      </w:pPr>
      <w:r>
        <w:rPr>
          <w:b/>
        </w:rPr>
        <w:t>?-*.DWG</w:t>
      </w:r>
      <w:r>
        <w:t xml:space="preserve">: A character (A, S, T, etc.) followed by </w:t>
      </w:r>
      <w:r>
        <w:rPr>
          <w:b/>
        </w:rPr>
        <w:t>-</w:t>
      </w:r>
      <w:r>
        <w:t xml:space="preserve">, followed by 0 or more characters, followed by </w:t>
      </w:r>
      <w:r>
        <w:rPr>
          <w:b/>
        </w:rPr>
        <w:t>.DWG</w:t>
      </w:r>
      <w:r>
        <w:t xml:space="preserve">. Note that the returned list </w:t>
      </w:r>
      <w:r>
        <w:rPr>
          <w:i/>
        </w:rPr>
        <w:t xml:space="preserve">excludes </w:t>
      </w:r>
      <w:r>
        <w:t>AS-01.dwg because of the extra character (S) in between the A and the -.</w:t>
      </w:r>
    </w:p>
    <w:p w14:paraId="627DEBB8" w14:textId="77777777" w:rsidR="002C3B1E" w:rsidRDefault="002C3B1E" w:rsidP="002C3B1E">
      <w:pPr>
        <w:pStyle w:val="AUSubheadingText"/>
        <w:numPr>
          <w:ilvl w:val="0"/>
          <w:numId w:val="17"/>
        </w:numPr>
      </w:pPr>
      <w:r>
        <w:rPr>
          <w:b/>
        </w:rPr>
        <w:t>A*-*.DWG</w:t>
      </w:r>
      <w:r>
        <w:t xml:space="preserve">: The letter A, followed by 0 or more characters, followed by </w:t>
      </w:r>
      <w:r>
        <w:rPr>
          <w:b/>
        </w:rPr>
        <w:t>-</w:t>
      </w:r>
      <w:r>
        <w:t xml:space="preserve">, followed by 0 or more characters, followed by </w:t>
      </w:r>
      <w:r>
        <w:rPr>
          <w:b/>
        </w:rPr>
        <w:t>.DWG</w:t>
      </w:r>
      <w:r>
        <w:t xml:space="preserve">. This excludes all the </w:t>
      </w:r>
      <w:r>
        <w:rPr>
          <w:b/>
        </w:rPr>
        <w:t xml:space="preserve">S- </w:t>
      </w:r>
      <w:r>
        <w:t xml:space="preserve">and </w:t>
      </w:r>
      <w:r>
        <w:rPr>
          <w:b/>
        </w:rPr>
        <w:t xml:space="preserve">T- </w:t>
      </w:r>
      <w:r>
        <w:t>drawings.</w:t>
      </w:r>
    </w:p>
    <w:p w14:paraId="13C8D414" w14:textId="77777777" w:rsidR="002C3B1E" w:rsidRDefault="002C3B1E" w:rsidP="002C3B1E">
      <w:pPr>
        <w:pStyle w:val="AUSubheadingText"/>
      </w:pPr>
    </w:p>
    <w:p w14:paraId="1A7CC73A" w14:textId="77777777" w:rsidR="002C3B1E" w:rsidRDefault="002C3B1E" w:rsidP="002C3B1E">
      <w:pPr>
        <w:pStyle w:val="AUStandard"/>
        <w:numPr>
          <w:ilvl w:val="0"/>
          <w:numId w:val="14"/>
        </w:numPr>
        <w:ind w:left="360"/>
      </w:pPr>
      <w:r>
        <w:t xml:space="preserve">Click </w:t>
      </w:r>
      <w:r>
        <w:rPr>
          <w:b/>
        </w:rPr>
        <w:t>OK</w:t>
      </w:r>
      <w:r>
        <w:t>.</w:t>
      </w:r>
    </w:p>
    <w:p w14:paraId="3FF3CC3E" w14:textId="77777777" w:rsidR="002C3B1E" w:rsidRDefault="002C3B1E" w:rsidP="002C3B1E">
      <w:pPr>
        <w:pStyle w:val="AUStandard"/>
      </w:pPr>
    </w:p>
    <w:p w14:paraId="06EF4E01" w14:textId="77777777" w:rsidR="002C3B1E" w:rsidRDefault="002C3B1E" w:rsidP="002C3B1E">
      <w:pPr>
        <w:pStyle w:val="AUStandard"/>
        <w:keepNext/>
        <w:jc w:val="center"/>
      </w:pPr>
      <w:r>
        <w:rPr>
          <w:noProof/>
        </w:rPr>
        <w:lastRenderedPageBreak/>
        <w:drawing>
          <wp:inline distT="0" distB="0" distL="0" distR="0" wp14:anchorId="0FD6B459" wp14:editId="3AD1826A">
            <wp:extent cx="4846320" cy="340156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6320" cy="3401568"/>
                    </a:xfrm>
                    <a:prstGeom prst="rect">
                      <a:avLst/>
                    </a:prstGeom>
                  </pic:spPr>
                </pic:pic>
              </a:graphicData>
            </a:graphic>
          </wp:inline>
        </w:drawing>
      </w:r>
    </w:p>
    <w:p w14:paraId="259029EC" w14:textId="2DB574B2"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25</w:t>
      </w:r>
      <w:r w:rsidR="00524106">
        <w:rPr>
          <w:noProof/>
        </w:rPr>
        <w:fldChar w:fldCharType="end"/>
      </w:r>
      <w:r>
        <w:t xml:space="preserve"> Folder Settings with Wild-Card Filtering</w:t>
      </w:r>
    </w:p>
    <w:p w14:paraId="26A506FF" w14:textId="77777777" w:rsidR="002C3B1E" w:rsidRDefault="002C3B1E" w:rsidP="002C3B1E">
      <w:pPr>
        <w:pStyle w:val="AUStandard"/>
      </w:pPr>
    </w:p>
    <w:p w14:paraId="240A2A52" w14:textId="77777777" w:rsidR="002C3B1E" w:rsidRPr="001C7C05" w:rsidRDefault="002C3B1E" w:rsidP="002C3B1E">
      <w:pPr>
        <w:pStyle w:val="AUStandard"/>
      </w:pPr>
      <w:r>
        <w:t xml:space="preserve">The figure above shows the folder settings and results of using the wild-card option. If you entered the wild-card incorrectly, just right-click the folder and choose </w:t>
      </w:r>
      <w:r>
        <w:rPr>
          <w:b/>
        </w:rPr>
        <w:t xml:space="preserve">Edit Folder Settings… </w:t>
      </w:r>
      <w:r>
        <w:t>to try again.</w:t>
      </w:r>
    </w:p>
    <w:p w14:paraId="350662C8" w14:textId="77777777" w:rsidR="002C3B1E" w:rsidRDefault="002C3B1E" w:rsidP="002C3B1E">
      <w:pPr>
        <w:pStyle w:val="AUStandard"/>
      </w:pPr>
    </w:p>
    <w:p w14:paraId="51086813" w14:textId="77777777" w:rsidR="002C3B1E" w:rsidRDefault="002C3B1E" w:rsidP="002C3B1E">
      <w:pPr>
        <w:pStyle w:val="AUStandard"/>
        <w:numPr>
          <w:ilvl w:val="0"/>
          <w:numId w:val="14"/>
        </w:numPr>
        <w:ind w:left="360"/>
      </w:pPr>
      <w:r>
        <w:t xml:space="preserve">Click </w:t>
      </w:r>
      <w:r>
        <w:rPr>
          <w:b/>
        </w:rPr>
        <w:t>Next</w:t>
      </w:r>
      <w:r>
        <w:t>.</w:t>
      </w:r>
    </w:p>
    <w:p w14:paraId="4A8D7D70" w14:textId="77777777" w:rsidR="002C3B1E" w:rsidRDefault="002C3B1E" w:rsidP="002C3B1E">
      <w:pPr>
        <w:pStyle w:val="AUStandard"/>
      </w:pPr>
    </w:p>
    <w:p w14:paraId="3112180A" w14:textId="77777777" w:rsidR="002C3B1E" w:rsidRPr="002407C2" w:rsidRDefault="002C3B1E" w:rsidP="002C3B1E">
      <w:pPr>
        <w:pStyle w:val="Tip"/>
      </w:pPr>
      <w:r>
        <w:t xml:space="preserve">WARNING: You’ll get a message about Drawing Unit Mismatch. This won’t be a problem for this exercise, but could be an issue if you were doing an extraction of geometric data. In this case, click </w:t>
      </w:r>
      <w:r>
        <w:rPr>
          <w:b/>
        </w:rPr>
        <w:t xml:space="preserve">Yes </w:t>
      </w:r>
      <w:r>
        <w:t>to continue.</w:t>
      </w:r>
    </w:p>
    <w:p w14:paraId="1E31161F" w14:textId="77777777" w:rsidR="002C3B1E" w:rsidRDefault="002C3B1E" w:rsidP="002C3B1E">
      <w:pPr>
        <w:pStyle w:val="AUStandard"/>
      </w:pPr>
    </w:p>
    <w:p w14:paraId="5C2A589C" w14:textId="77777777" w:rsidR="002C3B1E" w:rsidRDefault="002C3B1E" w:rsidP="002C3B1E">
      <w:pPr>
        <w:pStyle w:val="AUStandard"/>
        <w:numPr>
          <w:ilvl w:val="0"/>
          <w:numId w:val="14"/>
        </w:numPr>
        <w:ind w:left="360"/>
      </w:pPr>
      <w:r>
        <w:t xml:space="preserve">Under </w:t>
      </w:r>
      <w:r>
        <w:rPr>
          <w:b/>
        </w:rPr>
        <w:t>Display options</w:t>
      </w:r>
      <w:r>
        <w:t xml:space="preserve">, uncheck </w:t>
      </w:r>
      <w:r>
        <w:rPr>
          <w:b/>
        </w:rPr>
        <w:t>Display all object types</w:t>
      </w:r>
      <w:r>
        <w:t xml:space="preserve"> and check </w:t>
      </w:r>
      <w:r>
        <w:rPr>
          <w:b/>
        </w:rPr>
        <w:t>Display blocks with attributes only</w:t>
      </w:r>
      <w:r>
        <w:t>. This will trim down the list of objects to choose from considerably.</w:t>
      </w:r>
    </w:p>
    <w:p w14:paraId="5F963F19" w14:textId="77777777" w:rsidR="002C3B1E" w:rsidRDefault="002C3B1E" w:rsidP="002C3B1E">
      <w:pPr>
        <w:pStyle w:val="AUStandard"/>
      </w:pPr>
    </w:p>
    <w:p w14:paraId="21FF8789" w14:textId="77777777" w:rsidR="002C3B1E" w:rsidRDefault="002C3B1E" w:rsidP="002C3B1E">
      <w:pPr>
        <w:pStyle w:val="AUStandard"/>
        <w:keepNext/>
        <w:jc w:val="center"/>
      </w:pPr>
      <w:r>
        <w:rPr>
          <w:noProof/>
        </w:rPr>
        <w:lastRenderedPageBreak/>
        <w:drawing>
          <wp:inline distT="0" distB="0" distL="0" distR="0" wp14:anchorId="1284EC4F" wp14:editId="106A5756">
            <wp:extent cx="4855464" cy="1993392"/>
            <wp:effectExtent l="0" t="0" r="254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5464" cy="1993392"/>
                    </a:xfrm>
                    <a:prstGeom prst="rect">
                      <a:avLst/>
                    </a:prstGeom>
                  </pic:spPr>
                </pic:pic>
              </a:graphicData>
            </a:graphic>
          </wp:inline>
        </w:drawing>
      </w:r>
    </w:p>
    <w:p w14:paraId="62FF6A5C" w14:textId="392ABD4D"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26</w:t>
      </w:r>
      <w:r w:rsidR="00524106">
        <w:rPr>
          <w:noProof/>
        </w:rPr>
        <w:fldChar w:fldCharType="end"/>
      </w:r>
      <w:r>
        <w:t xml:space="preserve"> Displaying blocks with attributes only</w:t>
      </w:r>
    </w:p>
    <w:p w14:paraId="7BA03238" w14:textId="77777777" w:rsidR="002C3B1E" w:rsidRDefault="002C3B1E" w:rsidP="002C3B1E">
      <w:pPr>
        <w:pStyle w:val="AUStandard"/>
      </w:pPr>
    </w:p>
    <w:p w14:paraId="4BB396A3" w14:textId="77777777" w:rsidR="002C3B1E" w:rsidRDefault="002C3B1E" w:rsidP="002C3B1E">
      <w:pPr>
        <w:pStyle w:val="AUStandard"/>
        <w:numPr>
          <w:ilvl w:val="0"/>
          <w:numId w:val="14"/>
        </w:numPr>
        <w:ind w:left="360"/>
      </w:pPr>
      <w:r>
        <w:t xml:space="preserve">Scroll down until you find the </w:t>
      </w:r>
      <w:r>
        <w:rPr>
          <w:b/>
        </w:rPr>
        <w:t xml:space="preserve">title </w:t>
      </w:r>
      <w:r>
        <w:t xml:space="preserve">and </w:t>
      </w:r>
      <w:r>
        <w:rPr>
          <w:b/>
        </w:rPr>
        <w:t xml:space="preserve">Title </w:t>
      </w:r>
      <w:r>
        <w:t>blocks, and unselect those two.</w:t>
      </w:r>
    </w:p>
    <w:p w14:paraId="43A6D4A4" w14:textId="77777777" w:rsidR="002C3B1E" w:rsidRDefault="002C3B1E" w:rsidP="002C3B1E">
      <w:pPr>
        <w:pStyle w:val="AUStandard"/>
      </w:pPr>
    </w:p>
    <w:p w14:paraId="723860DB" w14:textId="77777777" w:rsidR="002C3B1E" w:rsidRDefault="002C3B1E" w:rsidP="002C3B1E">
      <w:pPr>
        <w:pStyle w:val="Tip"/>
      </w:pPr>
      <w:r>
        <w:t>NOTE: The sample drawings use the same block but in at least one drawing, the block is named “title” and in the others it is named “Title”, Data Extraction thinks these are two different blocks. No matter, we’ll just include both.</w:t>
      </w:r>
    </w:p>
    <w:p w14:paraId="77E8A41F" w14:textId="77777777" w:rsidR="002C3B1E" w:rsidRDefault="002C3B1E" w:rsidP="002C3B1E">
      <w:pPr>
        <w:pStyle w:val="AUStandard"/>
      </w:pPr>
    </w:p>
    <w:p w14:paraId="32ED2F20" w14:textId="77777777" w:rsidR="002C3B1E" w:rsidRDefault="002C3B1E" w:rsidP="002C3B1E">
      <w:pPr>
        <w:pStyle w:val="AUStandard"/>
        <w:numPr>
          <w:ilvl w:val="0"/>
          <w:numId w:val="14"/>
        </w:numPr>
        <w:ind w:left="360"/>
      </w:pPr>
      <w:r>
        <w:t xml:space="preserve">Right-click and choose </w:t>
      </w:r>
      <w:r>
        <w:rPr>
          <w:b/>
        </w:rPr>
        <w:t>Invert Selection</w:t>
      </w:r>
      <w:r>
        <w:t>.</w:t>
      </w:r>
    </w:p>
    <w:p w14:paraId="5035ADD3" w14:textId="77777777" w:rsidR="002C3B1E" w:rsidRDefault="002C3B1E" w:rsidP="002C3B1E">
      <w:pPr>
        <w:pStyle w:val="AUStandard"/>
        <w:numPr>
          <w:ilvl w:val="0"/>
          <w:numId w:val="14"/>
        </w:numPr>
        <w:ind w:left="360"/>
      </w:pPr>
      <w:r>
        <w:t xml:space="preserve">Click </w:t>
      </w:r>
      <w:r>
        <w:rPr>
          <w:b/>
        </w:rPr>
        <w:t>Next</w:t>
      </w:r>
      <w:r>
        <w:t>.</w:t>
      </w:r>
    </w:p>
    <w:p w14:paraId="365A5144" w14:textId="77777777" w:rsidR="002C3B1E" w:rsidRDefault="002C3B1E" w:rsidP="002C3B1E">
      <w:pPr>
        <w:pStyle w:val="AUStandard"/>
        <w:numPr>
          <w:ilvl w:val="0"/>
          <w:numId w:val="14"/>
        </w:numPr>
        <w:ind w:left="360"/>
      </w:pPr>
      <w:r>
        <w:t xml:space="preserve">In the </w:t>
      </w:r>
      <w:r>
        <w:rPr>
          <w:b/>
        </w:rPr>
        <w:t>Category filter</w:t>
      </w:r>
      <w:r>
        <w:t xml:space="preserve">, use any technique you want so that </w:t>
      </w:r>
      <w:r>
        <w:rPr>
          <w:b/>
        </w:rPr>
        <w:t xml:space="preserve">Attribute </w:t>
      </w:r>
      <w:r>
        <w:t>is the only checked option.</w:t>
      </w:r>
    </w:p>
    <w:p w14:paraId="41EC80D5" w14:textId="77777777" w:rsidR="002C3B1E" w:rsidRDefault="002C3B1E" w:rsidP="002C3B1E">
      <w:pPr>
        <w:pStyle w:val="AUStandard"/>
        <w:numPr>
          <w:ilvl w:val="0"/>
          <w:numId w:val="14"/>
        </w:numPr>
        <w:ind w:left="360"/>
      </w:pPr>
      <w:r>
        <w:t xml:space="preserve">In the </w:t>
      </w:r>
      <w:r>
        <w:rPr>
          <w:b/>
        </w:rPr>
        <w:t xml:space="preserve">Properties </w:t>
      </w:r>
      <w:r>
        <w:t xml:space="preserve">list, use any technique you want so that </w:t>
      </w:r>
      <w:r>
        <w:rPr>
          <w:b/>
        </w:rPr>
        <w:t>Sheet_Content1</w:t>
      </w:r>
      <w:r>
        <w:t xml:space="preserve">, </w:t>
      </w:r>
      <w:r>
        <w:rPr>
          <w:b/>
        </w:rPr>
        <w:t>Sheet_Content2</w:t>
      </w:r>
      <w:r>
        <w:t xml:space="preserve"> and </w:t>
      </w:r>
      <w:r>
        <w:rPr>
          <w:b/>
        </w:rPr>
        <w:t xml:space="preserve">X </w:t>
      </w:r>
      <w:r>
        <w:t>are the only checked properties.</w:t>
      </w:r>
    </w:p>
    <w:p w14:paraId="29175122" w14:textId="77777777" w:rsidR="002C3B1E" w:rsidRDefault="002C3B1E" w:rsidP="002C3B1E">
      <w:pPr>
        <w:pStyle w:val="AUStandard"/>
      </w:pPr>
    </w:p>
    <w:p w14:paraId="7E905273" w14:textId="77777777" w:rsidR="002C3B1E" w:rsidRDefault="002C3B1E" w:rsidP="002C3B1E">
      <w:pPr>
        <w:pStyle w:val="AUStandard"/>
        <w:keepNext/>
        <w:jc w:val="center"/>
      </w:pPr>
      <w:r>
        <w:rPr>
          <w:noProof/>
        </w:rPr>
        <w:drawing>
          <wp:inline distT="0" distB="0" distL="0" distR="0" wp14:anchorId="5AA54067" wp14:editId="10A4982C">
            <wp:extent cx="4846320" cy="231343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6320" cy="2313432"/>
                    </a:xfrm>
                    <a:prstGeom prst="rect">
                      <a:avLst/>
                    </a:prstGeom>
                  </pic:spPr>
                </pic:pic>
              </a:graphicData>
            </a:graphic>
          </wp:inline>
        </w:drawing>
      </w:r>
    </w:p>
    <w:p w14:paraId="01B80276" w14:textId="2B95B85E"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27</w:t>
      </w:r>
      <w:r w:rsidR="00524106">
        <w:rPr>
          <w:noProof/>
        </w:rPr>
        <w:fldChar w:fldCharType="end"/>
      </w:r>
      <w:r>
        <w:t xml:space="preserve"> Selecting Title Block Attributes</w:t>
      </w:r>
    </w:p>
    <w:p w14:paraId="0B4325F0" w14:textId="77777777" w:rsidR="002C3B1E" w:rsidRDefault="002C3B1E" w:rsidP="002C3B1E">
      <w:pPr>
        <w:pStyle w:val="AUStandard"/>
      </w:pPr>
    </w:p>
    <w:p w14:paraId="2A131D17" w14:textId="77777777" w:rsidR="002C3B1E" w:rsidRDefault="002C3B1E" w:rsidP="002C3B1E">
      <w:pPr>
        <w:pStyle w:val="AUStandard"/>
        <w:numPr>
          <w:ilvl w:val="0"/>
          <w:numId w:val="14"/>
        </w:numPr>
      </w:pPr>
      <w:r>
        <w:t xml:space="preserve">Click </w:t>
      </w:r>
      <w:r>
        <w:rPr>
          <w:b/>
        </w:rPr>
        <w:t>Next</w:t>
      </w:r>
      <w:r>
        <w:t>.</w:t>
      </w:r>
    </w:p>
    <w:p w14:paraId="3A4FCEF7" w14:textId="77777777" w:rsidR="002C3B1E" w:rsidRDefault="002C3B1E" w:rsidP="002C3B1E">
      <w:pPr>
        <w:pStyle w:val="AUStandard"/>
        <w:numPr>
          <w:ilvl w:val="0"/>
          <w:numId w:val="14"/>
        </w:numPr>
      </w:pPr>
      <w:r>
        <w:t xml:space="preserve">Uncheck </w:t>
      </w:r>
      <w:r>
        <w:rPr>
          <w:b/>
        </w:rPr>
        <w:t>Show count column</w:t>
      </w:r>
      <w:r>
        <w:t xml:space="preserve">, </w:t>
      </w:r>
      <w:r>
        <w:rPr>
          <w:b/>
        </w:rPr>
        <w:t>Show name column</w:t>
      </w:r>
      <w:r>
        <w:t xml:space="preserve">, and </w:t>
      </w:r>
      <w:r>
        <w:rPr>
          <w:b/>
        </w:rPr>
        <w:t>Combine identical rows</w:t>
      </w:r>
      <w:r>
        <w:t>.</w:t>
      </w:r>
    </w:p>
    <w:p w14:paraId="22C3BF99" w14:textId="77777777" w:rsidR="002C3B1E" w:rsidRDefault="002C3B1E" w:rsidP="002C3B1E">
      <w:pPr>
        <w:pStyle w:val="AUStandard"/>
        <w:numPr>
          <w:ilvl w:val="0"/>
          <w:numId w:val="14"/>
        </w:numPr>
      </w:pPr>
      <w:r>
        <w:t xml:space="preserve">Move column </w:t>
      </w:r>
      <w:r>
        <w:rPr>
          <w:b/>
        </w:rPr>
        <w:t xml:space="preserve">X </w:t>
      </w:r>
      <w:r>
        <w:t>to be the left-most column.</w:t>
      </w:r>
    </w:p>
    <w:p w14:paraId="4A9A14EB" w14:textId="77777777" w:rsidR="002C3B1E" w:rsidRDefault="002C3B1E" w:rsidP="002C3B1E">
      <w:pPr>
        <w:pStyle w:val="AUStandard"/>
        <w:numPr>
          <w:ilvl w:val="0"/>
          <w:numId w:val="14"/>
        </w:numPr>
      </w:pPr>
      <w:r>
        <w:lastRenderedPageBreak/>
        <w:t xml:space="preserve">Right-click column </w:t>
      </w:r>
      <w:r>
        <w:rPr>
          <w:b/>
        </w:rPr>
        <w:t xml:space="preserve">X </w:t>
      </w:r>
      <w:r>
        <w:t xml:space="preserve">and choose </w:t>
      </w:r>
      <w:r w:rsidRPr="009D1C7B">
        <w:rPr>
          <w:b/>
        </w:rPr>
        <w:t>Rename column</w:t>
      </w:r>
      <w:r>
        <w:t xml:space="preserve">. </w:t>
      </w:r>
    </w:p>
    <w:p w14:paraId="14214807" w14:textId="77777777" w:rsidR="002C3B1E" w:rsidRDefault="002C3B1E" w:rsidP="002C3B1E">
      <w:pPr>
        <w:pStyle w:val="AUStandard"/>
        <w:numPr>
          <w:ilvl w:val="0"/>
          <w:numId w:val="14"/>
        </w:numPr>
      </w:pPr>
      <w:r>
        <w:t xml:space="preserve">Change the name </w:t>
      </w:r>
      <w:r w:rsidRPr="009D1C7B">
        <w:t>to</w:t>
      </w:r>
      <w:r>
        <w:t xml:space="preserve"> </w:t>
      </w:r>
      <w:r>
        <w:rPr>
          <w:b/>
        </w:rPr>
        <w:t>Sheet Number</w:t>
      </w:r>
      <w:r>
        <w:t>.</w:t>
      </w:r>
    </w:p>
    <w:p w14:paraId="5BD4E10D" w14:textId="77777777" w:rsidR="002C3B1E" w:rsidRDefault="002C3B1E" w:rsidP="002C3B1E">
      <w:pPr>
        <w:pStyle w:val="AUStandard"/>
        <w:numPr>
          <w:ilvl w:val="0"/>
          <w:numId w:val="14"/>
        </w:numPr>
        <w:ind w:left="360"/>
      </w:pPr>
      <w:r>
        <w:t xml:space="preserve">Repeat steps 24-25 to rename column </w:t>
      </w:r>
      <w:r>
        <w:rPr>
          <w:b/>
        </w:rPr>
        <w:t>Sheet_Content1</w:t>
      </w:r>
      <w:r>
        <w:t xml:space="preserve"> to </w:t>
      </w:r>
      <w:r>
        <w:rPr>
          <w:b/>
        </w:rPr>
        <w:t>Title Line 1</w:t>
      </w:r>
      <w:r>
        <w:t>.</w:t>
      </w:r>
    </w:p>
    <w:p w14:paraId="10CA8585" w14:textId="77777777" w:rsidR="002C3B1E" w:rsidRDefault="002C3B1E" w:rsidP="002C3B1E">
      <w:pPr>
        <w:pStyle w:val="AUStandard"/>
        <w:numPr>
          <w:ilvl w:val="0"/>
          <w:numId w:val="14"/>
        </w:numPr>
        <w:ind w:left="360"/>
      </w:pPr>
      <w:r>
        <w:t xml:space="preserve">Repeat steps 24-25 to rename column </w:t>
      </w:r>
      <w:r>
        <w:rPr>
          <w:b/>
        </w:rPr>
        <w:t xml:space="preserve">Sheet_Content2 </w:t>
      </w:r>
      <w:r>
        <w:t xml:space="preserve">to </w:t>
      </w:r>
      <w:r>
        <w:rPr>
          <w:b/>
        </w:rPr>
        <w:t>Title Line 2</w:t>
      </w:r>
      <w:r>
        <w:t>.</w:t>
      </w:r>
    </w:p>
    <w:p w14:paraId="4470F1F8" w14:textId="77777777" w:rsidR="002C3B1E" w:rsidRDefault="002C3B1E" w:rsidP="002C3B1E">
      <w:pPr>
        <w:pStyle w:val="AUStandard"/>
        <w:numPr>
          <w:ilvl w:val="0"/>
          <w:numId w:val="14"/>
        </w:numPr>
        <w:ind w:left="360"/>
      </w:pPr>
      <w:r>
        <w:t xml:space="preserve">Click the </w:t>
      </w:r>
      <w:r>
        <w:rPr>
          <w:b/>
        </w:rPr>
        <w:t xml:space="preserve">Sheet Number </w:t>
      </w:r>
      <w:r>
        <w:t>column to sort on that column.</w:t>
      </w:r>
    </w:p>
    <w:p w14:paraId="3BFF88D7" w14:textId="77777777" w:rsidR="002C3B1E" w:rsidRDefault="002C3B1E" w:rsidP="002C3B1E">
      <w:pPr>
        <w:pStyle w:val="AUStandard"/>
      </w:pPr>
    </w:p>
    <w:p w14:paraId="55318076" w14:textId="77777777" w:rsidR="002C3B1E" w:rsidRDefault="002C3B1E" w:rsidP="002C3B1E">
      <w:pPr>
        <w:pStyle w:val="AUStandard"/>
        <w:keepNext/>
        <w:jc w:val="center"/>
      </w:pPr>
      <w:r>
        <w:rPr>
          <w:noProof/>
        </w:rPr>
        <w:drawing>
          <wp:inline distT="0" distB="0" distL="0" distR="0" wp14:anchorId="156E80EA" wp14:editId="4B545BF0">
            <wp:extent cx="4645152" cy="3172968"/>
            <wp:effectExtent l="0" t="0" r="3175" b="889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5152" cy="3172968"/>
                    </a:xfrm>
                    <a:prstGeom prst="rect">
                      <a:avLst/>
                    </a:prstGeom>
                  </pic:spPr>
                </pic:pic>
              </a:graphicData>
            </a:graphic>
          </wp:inline>
        </w:drawing>
      </w:r>
    </w:p>
    <w:p w14:paraId="671A1F55" w14:textId="501CB33F"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28</w:t>
      </w:r>
      <w:r w:rsidR="00524106">
        <w:rPr>
          <w:noProof/>
        </w:rPr>
        <w:fldChar w:fldCharType="end"/>
      </w:r>
      <w:r>
        <w:t xml:space="preserve"> Rearranging and Renaming Columns</w:t>
      </w:r>
    </w:p>
    <w:p w14:paraId="7030F25E" w14:textId="77777777" w:rsidR="002C3B1E" w:rsidRPr="009D1C7B" w:rsidRDefault="002C3B1E" w:rsidP="002C3B1E">
      <w:pPr>
        <w:pStyle w:val="AUStandard"/>
      </w:pPr>
    </w:p>
    <w:p w14:paraId="20CEEEF8" w14:textId="77777777" w:rsidR="002C3B1E" w:rsidRDefault="002C3B1E" w:rsidP="002C3B1E">
      <w:pPr>
        <w:pStyle w:val="AUStandard"/>
        <w:numPr>
          <w:ilvl w:val="0"/>
          <w:numId w:val="14"/>
        </w:numPr>
        <w:ind w:left="360"/>
      </w:pPr>
      <w:r>
        <w:t xml:space="preserve">Click </w:t>
      </w:r>
      <w:r>
        <w:rPr>
          <w:b/>
        </w:rPr>
        <w:t>Next</w:t>
      </w:r>
      <w:r>
        <w:t>.</w:t>
      </w:r>
    </w:p>
    <w:p w14:paraId="3DB26C72" w14:textId="77777777" w:rsidR="002C3B1E" w:rsidRDefault="002C3B1E" w:rsidP="002C3B1E">
      <w:pPr>
        <w:pStyle w:val="AUStandard"/>
        <w:numPr>
          <w:ilvl w:val="0"/>
          <w:numId w:val="14"/>
        </w:numPr>
        <w:ind w:left="360"/>
      </w:pPr>
      <w:r>
        <w:t xml:space="preserve">Check </w:t>
      </w:r>
      <w:r>
        <w:rPr>
          <w:b/>
        </w:rPr>
        <w:t>Insert data extraction table into drawing</w:t>
      </w:r>
      <w:r>
        <w:t xml:space="preserve">, then click </w:t>
      </w:r>
      <w:r>
        <w:rPr>
          <w:b/>
        </w:rPr>
        <w:t>Next</w:t>
      </w:r>
      <w:r>
        <w:t>.</w:t>
      </w:r>
    </w:p>
    <w:p w14:paraId="00F72EC7" w14:textId="77777777" w:rsidR="002C3B1E" w:rsidRDefault="002C3B1E" w:rsidP="002C3B1E">
      <w:pPr>
        <w:pStyle w:val="AUStandard"/>
        <w:numPr>
          <w:ilvl w:val="0"/>
          <w:numId w:val="14"/>
        </w:numPr>
        <w:ind w:left="360"/>
      </w:pPr>
      <w:r>
        <w:t xml:space="preserve">Change the </w:t>
      </w:r>
      <w:r>
        <w:rPr>
          <w:b/>
        </w:rPr>
        <w:t xml:space="preserve">Table style </w:t>
      </w:r>
      <w:r>
        <w:t xml:space="preserve">to </w:t>
      </w:r>
      <w:r>
        <w:rPr>
          <w:b/>
        </w:rPr>
        <w:t>Sheet Index</w:t>
      </w:r>
      <w:r>
        <w:t>.</w:t>
      </w:r>
    </w:p>
    <w:p w14:paraId="25CA4835" w14:textId="77777777" w:rsidR="002C3B1E" w:rsidRDefault="002C3B1E" w:rsidP="002C3B1E">
      <w:pPr>
        <w:pStyle w:val="AUStandard"/>
        <w:numPr>
          <w:ilvl w:val="0"/>
          <w:numId w:val="14"/>
        </w:numPr>
        <w:ind w:left="360"/>
      </w:pPr>
      <w:r>
        <w:t xml:space="preserve">Enter the title </w:t>
      </w:r>
      <w:r>
        <w:rPr>
          <w:b/>
        </w:rPr>
        <w:t xml:space="preserve">SHEET INDEX </w:t>
      </w:r>
      <w:r>
        <w:t>in the box provided.</w:t>
      </w:r>
    </w:p>
    <w:p w14:paraId="5C40F0C5" w14:textId="77777777" w:rsidR="002C3B1E" w:rsidRDefault="002C3B1E" w:rsidP="002C3B1E">
      <w:pPr>
        <w:pStyle w:val="AUStandard"/>
      </w:pPr>
    </w:p>
    <w:p w14:paraId="4261A0E7" w14:textId="77777777" w:rsidR="002C3B1E" w:rsidRDefault="002C3B1E" w:rsidP="002C3B1E">
      <w:pPr>
        <w:pStyle w:val="AUStandard"/>
        <w:keepNext/>
        <w:jc w:val="center"/>
      </w:pPr>
      <w:r>
        <w:rPr>
          <w:noProof/>
        </w:rPr>
        <w:lastRenderedPageBreak/>
        <w:drawing>
          <wp:inline distT="0" distB="0" distL="0" distR="0" wp14:anchorId="7E57D23C" wp14:editId="0A295604">
            <wp:extent cx="4846320" cy="3099816"/>
            <wp:effectExtent l="0" t="0" r="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46320" cy="3099816"/>
                    </a:xfrm>
                    <a:prstGeom prst="rect">
                      <a:avLst/>
                    </a:prstGeom>
                  </pic:spPr>
                </pic:pic>
              </a:graphicData>
            </a:graphic>
          </wp:inline>
        </w:drawing>
      </w:r>
    </w:p>
    <w:p w14:paraId="36668C4B" w14:textId="1EBB96C7"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29</w:t>
      </w:r>
      <w:r w:rsidR="00524106">
        <w:rPr>
          <w:noProof/>
        </w:rPr>
        <w:fldChar w:fldCharType="end"/>
      </w:r>
      <w:r>
        <w:t xml:space="preserve"> Table style settings</w:t>
      </w:r>
    </w:p>
    <w:p w14:paraId="1720F2F0" w14:textId="77777777" w:rsidR="002C3B1E" w:rsidRDefault="002C3B1E" w:rsidP="002C3B1E">
      <w:pPr>
        <w:pStyle w:val="AUStandard"/>
      </w:pPr>
    </w:p>
    <w:p w14:paraId="6614A4EC" w14:textId="77777777" w:rsidR="002C3B1E" w:rsidRDefault="002C3B1E" w:rsidP="002C3B1E">
      <w:pPr>
        <w:pStyle w:val="AUStandard"/>
        <w:numPr>
          <w:ilvl w:val="0"/>
          <w:numId w:val="14"/>
        </w:numPr>
        <w:ind w:left="360"/>
      </w:pPr>
      <w:r>
        <w:t xml:space="preserve">Click </w:t>
      </w:r>
      <w:r>
        <w:rPr>
          <w:b/>
        </w:rPr>
        <w:t>Finish</w:t>
      </w:r>
      <w:r>
        <w:t>, then select an insertion point in your drawing to place the table.</w:t>
      </w:r>
    </w:p>
    <w:p w14:paraId="4107D35E" w14:textId="77777777" w:rsidR="002C3B1E" w:rsidRDefault="002C3B1E" w:rsidP="002C3B1E">
      <w:pPr>
        <w:pStyle w:val="AUStandard"/>
      </w:pPr>
    </w:p>
    <w:p w14:paraId="64448A9F" w14:textId="77777777" w:rsidR="002C3B1E" w:rsidRDefault="002C3B1E" w:rsidP="002C3B1E">
      <w:pPr>
        <w:pStyle w:val="AUStandard"/>
        <w:keepNext/>
        <w:jc w:val="center"/>
      </w:pPr>
      <w:r>
        <w:rPr>
          <w:noProof/>
        </w:rPr>
        <w:lastRenderedPageBreak/>
        <w:drawing>
          <wp:inline distT="0" distB="0" distL="0" distR="0" wp14:anchorId="6ED581A3" wp14:editId="0FDB2E2C">
            <wp:extent cx="5239512" cy="5248656"/>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39512" cy="5248656"/>
                    </a:xfrm>
                    <a:prstGeom prst="rect">
                      <a:avLst/>
                    </a:prstGeom>
                  </pic:spPr>
                </pic:pic>
              </a:graphicData>
            </a:graphic>
          </wp:inline>
        </w:drawing>
      </w:r>
    </w:p>
    <w:p w14:paraId="3486EEEC" w14:textId="5AC70C6B"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30</w:t>
      </w:r>
      <w:r w:rsidR="00524106">
        <w:rPr>
          <w:noProof/>
        </w:rPr>
        <w:fldChar w:fldCharType="end"/>
      </w:r>
      <w:r>
        <w:t xml:space="preserve"> Sheet Index via Data Extraction (top)</w:t>
      </w:r>
    </w:p>
    <w:p w14:paraId="3788A28F" w14:textId="77777777" w:rsidR="002C3B1E" w:rsidRDefault="002C3B1E" w:rsidP="002C3B1E">
      <w:pPr>
        <w:pStyle w:val="AUStandard"/>
      </w:pPr>
    </w:p>
    <w:p w14:paraId="0FD12517" w14:textId="77777777" w:rsidR="002C3B1E" w:rsidRDefault="002C3B1E" w:rsidP="002C3B1E">
      <w:pPr>
        <w:pStyle w:val="AUStandard"/>
      </w:pPr>
      <w:r>
        <w:t>As much as I would like to have the table match exactly with the hand-generated table, there are some limitations to what we can do.</w:t>
      </w:r>
    </w:p>
    <w:p w14:paraId="65888E5D" w14:textId="77777777" w:rsidR="002C3B1E" w:rsidRDefault="002C3B1E" w:rsidP="002C3B1E">
      <w:pPr>
        <w:pStyle w:val="AUStandard"/>
      </w:pPr>
    </w:p>
    <w:p w14:paraId="42CA69AA" w14:textId="77777777" w:rsidR="002C3B1E" w:rsidRDefault="002C3B1E" w:rsidP="002C3B1E">
      <w:pPr>
        <w:pStyle w:val="AUStandard"/>
        <w:numPr>
          <w:ilvl w:val="0"/>
          <w:numId w:val="18"/>
        </w:numPr>
      </w:pPr>
      <w:r>
        <w:t>We can’t “group” results so that all the A- drawings are under an “Architectural” row, and S- drawings are under a “Structural” row.</w:t>
      </w:r>
    </w:p>
    <w:p w14:paraId="6A447D77" w14:textId="77777777" w:rsidR="002C3B1E" w:rsidRDefault="002C3B1E" w:rsidP="002C3B1E">
      <w:pPr>
        <w:pStyle w:val="AUStandard"/>
        <w:numPr>
          <w:ilvl w:val="0"/>
          <w:numId w:val="18"/>
        </w:numPr>
      </w:pPr>
      <w:r>
        <w:t>We can’t concatenate the text in one column with the text in another (Title Line 1 + Title Line 2), the way we could in Excel. #Sad</w:t>
      </w:r>
    </w:p>
    <w:p w14:paraId="608E2ED9" w14:textId="77777777" w:rsidR="002C3B1E" w:rsidRDefault="002C3B1E" w:rsidP="002C3B1E">
      <w:pPr>
        <w:pStyle w:val="AUStandard"/>
        <w:numPr>
          <w:ilvl w:val="0"/>
          <w:numId w:val="18"/>
        </w:numPr>
      </w:pPr>
      <w:r>
        <w:t>There’s no way to float the T-01 drawing to the top.</w:t>
      </w:r>
    </w:p>
    <w:p w14:paraId="49A814E5" w14:textId="77777777" w:rsidR="002C3B1E" w:rsidRDefault="002C3B1E" w:rsidP="002C3B1E">
      <w:pPr>
        <w:pStyle w:val="AUStandard"/>
      </w:pPr>
    </w:p>
    <w:p w14:paraId="50367BC4" w14:textId="77777777" w:rsidR="002C3B1E" w:rsidRDefault="002C3B1E" w:rsidP="002C3B1E">
      <w:pPr>
        <w:pStyle w:val="AUStandard"/>
      </w:pPr>
      <w:r>
        <w:t xml:space="preserve">Despite these limitations, you </w:t>
      </w:r>
      <w:r>
        <w:rPr>
          <w:i/>
        </w:rPr>
        <w:t xml:space="preserve">do </w:t>
      </w:r>
      <w:r>
        <w:t>get a sheet index that can be updated whenever new drawings are added to the folder.</w:t>
      </w:r>
    </w:p>
    <w:p w14:paraId="55370197" w14:textId="77777777" w:rsidR="002C3B1E" w:rsidRDefault="002C3B1E" w:rsidP="002C3B1E">
      <w:pPr>
        <w:pStyle w:val="AUStandard"/>
      </w:pPr>
    </w:p>
    <w:p w14:paraId="3A44F392" w14:textId="77777777" w:rsidR="002C3B1E" w:rsidRDefault="002C3B1E" w:rsidP="002C3B1E">
      <w:pPr>
        <w:pStyle w:val="AUSubheading2"/>
        <w:rPr>
          <w:lang w:val="en-US"/>
        </w:rPr>
      </w:pPr>
      <w:r>
        <w:rPr>
          <w:lang w:val="en-US"/>
        </w:rPr>
        <w:lastRenderedPageBreak/>
        <w:t>Bonus Exercise #1</w:t>
      </w:r>
    </w:p>
    <w:p w14:paraId="0240E93B" w14:textId="0EE48028" w:rsidR="002C3B1E" w:rsidRDefault="002C3B1E" w:rsidP="002C3B1E">
      <w:pPr>
        <w:pStyle w:val="AUSubheadingText"/>
      </w:pPr>
      <w:r>
        <w:t xml:space="preserve">If you have time, try saving one of the A- drawing as </w:t>
      </w:r>
      <w:r>
        <w:rPr>
          <w:b/>
        </w:rPr>
        <w:t>A-06.dwg</w:t>
      </w:r>
      <w:r>
        <w:t xml:space="preserve">, then open the new drawing and change the attribute in the lower right corner to “A-06”. Also copy one of the drawings and save it as </w:t>
      </w:r>
      <w:r>
        <w:rPr>
          <w:b/>
        </w:rPr>
        <w:t>Elevations.dwg</w:t>
      </w:r>
      <w:r>
        <w:t xml:space="preserve">. Then update your Sheet Index table by right-clicking and choosing </w:t>
      </w:r>
      <w:r>
        <w:rPr>
          <w:b/>
        </w:rPr>
        <w:t>Update Table Data Links</w:t>
      </w:r>
      <w:r>
        <w:t>. Which drawings appeared on the index? Which didn’t</w:t>
      </w:r>
      <w:r w:rsidR="00FE4167">
        <w:tab/>
      </w:r>
      <w:r w:rsidR="00FE4167">
        <w:tab/>
      </w:r>
      <w:r>
        <w:t>, and why?</w:t>
      </w:r>
    </w:p>
    <w:p w14:paraId="0F4030F6" w14:textId="77777777" w:rsidR="002C3B1E" w:rsidRDefault="002C3B1E" w:rsidP="002C3B1E">
      <w:pPr>
        <w:pStyle w:val="AUSubheadingText"/>
      </w:pPr>
    </w:p>
    <w:p w14:paraId="2CA30D82" w14:textId="77777777" w:rsidR="002C3B1E" w:rsidRDefault="002C3B1E" w:rsidP="002C3B1E">
      <w:pPr>
        <w:pStyle w:val="AUSubheading2"/>
        <w:rPr>
          <w:lang w:val="en-US"/>
        </w:rPr>
      </w:pPr>
      <w:r>
        <w:rPr>
          <w:lang w:val="en-US"/>
        </w:rPr>
        <w:t>Bonus Exercise #2</w:t>
      </w:r>
    </w:p>
    <w:p w14:paraId="064A114B" w14:textId="77777777" w:rsidR="002C3B1E" w:rsidRDefault="002C3B1E" w:rsidP="002C3B1E">
      <w:pPr>
        <w:pStyle w:val="AUSubheadingText"/>
      </w:pPr>
      <w:r>
        <w:t>Although we can’t “group” the different drawings by type in the table, there is a way we can basically get the same result. If you have time, see if you can figure it out. I will give you a hint in the form of a screenshot.</w:t>
      </w:r>
    </w:p>
    <w:p w14:paraId="62860E49" w14:textId="77777777" w:rsidR="002C3B1E" w:rsidRDefault="002C3B1E" w:rsidP="002C3B1E">
      <w:pPr>
        <w:pStyle w:val="AUSubheadingText"/>
      </w:pPr>
    </w:p>
    <w:p w14:paraId="4BDEEE85" w14:textId="77777777" w:rsidR="002C3B1E" w:rsidRDefault="002C3B1E" w:rsidP="002C3B1E">
      <w:pPr>
        <w:pStyle w:val="AUSubheadingText"/>
        <w:keepNext/>
        <w:ind w:left="0"/>
      </w:pPr>
      <w:r>
        <w:rPr>
          <w:noProof/>
        </w:rPr>
        <w:drawing>
          <wp:inline distT="0" distB="0" distL="0" distR="0" wp14:anchorId="66870D72" wp14:editId="661BC8D8">
            <wp:extent cx="5943600" cy="1833721"/>
            <wp:effectExtent l="0" t="0" r="0" b="0"/>
            <wp:docPr id="202" name="Picture 202" descr="C:\Users\brand.JIS\AppData\Local\Temp\SNAGHTML46ed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nd.JIS\AppData\Local\Temp\SNAGHTML46ed21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833721"/>
                    </a:xfrm>
                    <a:prstGeom prst="rect">
                      <a:avLst/>
                    </a:prstGeom>
                    <a:noFill/>
                    <a:ln>
                      <a:noFill/>
                    </a:ln>
                  </pic:spPr>
                </pic:pic>
              </a:graphicData>
            </a:graphic>
          </wp:inline>
        </w:drawing>
      </w:r>
    </w:p>
    <w:p w14:paraId="427142A7" w14:textId="35B4AF0A"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31</w:t>
      </w:r>
      <w:r w:rsidR="00524106">
        <w:rPr>
          <w:noProof/>
        </w:rPr>
        <w:fldChar w:fldCharType="end"/>
      </w:r>
      <w:r>
        <w:t xml:space="preserve"> Hint for creating "grouped" tables</w:t>
      </w:r>
    </w:p>
    <w:p w14:paraId="0E16CE72" w14:textId="77777777" w:rsidR="002C3B1E" w:rsidRPr="00C5002D" w:rsidRDefault="002C3B1E" w:rsidP="002C3B1E">
      <w:pPr>
        <w:pStyle w:val="AUStandard"/>
      </w:pPr>
    </w:p>
    <w:p w14:paraId="1BFAB3B9" w14:textId="77777777" w:rsidR="002C3B1E" w:rsidRDefault="002C3B1E" w:rsidP="002C3B1E">
      <w:pPr>
        <w:pStyle w:val="AUSubheadingText"/>
      </w:pPr>
      <w:r>
        <w:t>You’ll have to experiment a bit—or see if I’ve succeeded in stumping my lab assistants ;).</w:t>
      </w:r>
    </w:p>
    <w:p w14:paraId="7BCD7E8B" w14:textId="77777777" w:rsidR="002C3B1E" w:rsidRDefault="002C3B1E" w:rsidP="002C3B1E">
      <w:pPr>
        <w:pStyle w:val="AUSubheadingText"/>
        <w:ind w:left="0"/>
      </w:pPr>
    </w:p>
    <w:p w14:paraId="157C9F7F" w14:textId="77777777" w:rsidR="002C3B1E" w:rsidRDefault="002C3B1E" w:rsidP="002C3B1E">
      <w:pPr>
        <w:pStyle w:val="AUStandard"/>
      </w:pPr>
      <w:r>
        <w:t xml:space="preserve">You can close the </w:t>
      </w:r>
      <w:r w:rsidRPr="0004161F">
        <w:rPr>
          <w:b/>
        </w:rPr>
        <w:t>T-01.dwg</w:t>
      </w:r>
      <w:r>
        <w:t xml:space="preserve"> file.</w:t>
      </w:r>
    </w:p>
    <w:p w14:paraId="68FF8E7F" w14:textId="77777777" w:rsidR="002C3B1E" w:rsidRDefault="002C3B1E" w:rsidP="002C3B1E">
      <w:pPr>
        <w:pStyle w:val="AUStandard"/>
      </w:pPr>
    </w:p>
    <w:p w14:paraId="2F0A834B" w14:textId="77777777" w:rsidR="002C3B1E" w:rsidRDefault="002C3B1E" w:rsidP="002C3B1E">
      <w:pPr>
        <w:pStyle w:val="AUSectionHeading"/>
        <w:rPr>
          <w:rFonts w:cs="Arial"/>
          <w:color w:val="353535"/>
          <w:shd w:val="clear" w:color="auto" w:fill="FFFFFF"/>
        </w:rPr>
      </w:pPr>
      <w:r>
        <w:rPr>
          <w:rFonts w:cs="Arial"/>
          <w:color w:val="353535"/>
          <w:shd w:val="clear" w:color="auto" w:fill="FFFFFF"/>
          <w:lang w:val="en-US"/>
        </w:rPr>
        <w:t>Exercise #4A: C</w:t>
      </w:r>
      <w:r>
        <w:rPr>
          <w:rFonts w:cs="Arial"/>
          <w:color w:val="353535"/>
          <w:shd w:val="clear" w:color="auto" w:fill="FFFFFF"/>
        </w:rPr>
        <w:t>ustomiz</w:t>
      </w:r>
      <w:r>
        <w:rPr>
          <w:rFonts w:cs="Arial"/>
          <w:color w:val="353535"/>
          <w:shd w:val="clear" w:color="auto" w:fill="FFFFFF"/>
          <w:lang w:val="en-US"/>
        </w:rPr>
        <w:t>ing</w:t>
      </w:r>
      <w:r>
        <w:rPr>
          <w:rFonts w:cs="Arial"/>
          <w:color w:val="353535"/>
          <w:shd w:val="clear" w:color="auto" w:fill="FFFFFF"/>
        </w:rPr>
        <w:t xml:space="preserve"> data extraction using sorting, filtering, formulas, and totals</w:t>
      </w:r>
    </w:p>
    <w:p w14:paraId="415B8FF7" w14:textId="77777777" w:rsidR="002C3B1E" w:rsidRDefault="002C3B1E" w:rsidP="002C3B1E">
      <w:pPr>
        <w:pStyle w:val="AUStandard"/>
      </w:pPr>
      <w:r>
        <w:t>When we use data extraction, we frequently need to do additional things with that data, such as sorting or filtering the data, and adding formulas and totals.</w:t>
      </w:r>
    </w:p>
    <w:p w14:paraId="70AEC7A6" w14:textId="77777777" w:rsidR="002C3B1E" w:rsidRDefault="002C3B1E" w:rsidP="002C3B1E">
      <w:pPr>
        <w:pStyle w:val="AUSubheadingText"/>
        <w:ind w:left="0"/>
      </w:pPr>
    </w:p>
    <w:p w14:paraId="7C2E3219" w14:textId="77777777" w:rsidR="002C3B1E" w:rsidRDefault="002C3B1E" w:rsidP="002C3B1E">
      <w:pPr>
        <w:pStyle w:val="AUSubheadingText"/>
        <w:numPr>
          <w:ilvl w:val="0"/>
          <w:numId w:val="22"/>
        </w:numPr>
        <w:ind w:left="360"/>
      </w:pPr>
      <w:r>
        <w:t xml:space="preserve">Open the </w:t>
      </w:r>
      <w:r w:rsidRPr="00ED65AE">
        <w:rPr>
          <w:rStyle w:val="FilenameChar"/>
        </w:rPr>
        <w:t>Lan</w:t>
      </w:r>
      <w:r>
        <w:rPr>
          <w:rStyle w:val="FilenameChar"/>
        </w:rPr>
        <w:t>d</w:t>
      </w:r>
      <w:r w:rsidRPr="00ED65AE">
        <w:rPr>
          <w:rStyle w:val="FilenameChar"/>
        </w:rPr>
        <w:t>scaping.dwg</w:t>
      </w:r>
      <w:r>
        <w:t xml:space="preserve"> file. This sample has a site plan from which we want to get the square footage of various landscaping materials, represented by hatch objects.</w:t>
      </w:r>
    </w:p>
    <w:p w14:paraId="1344E099" w14:textId="77777777" w:rsidR="002C3B1E" w:rsidRDefault="002C3B1E" w:rsidP="002C3B1E">
      <w:pPr>
        <w:pStyle w:val="AUSubheadingText"/>
        <w:numPr>
          <w:ilvl w:val="0"/>
          <w:numId w:val="22"/>
        </w:numPr>
        <w:ind w:left="360"/>
      </w:pPr>
      <w:r>
        <w:t xml:space="preserve">Use the </w:t>
      </w:r>
      <w:r w:rsidRPr="00ED65AE">
        <w:rPr>
          <w:b/>
        </w:rPr>
        <w:t xml:space="preserve">Data Extraction </w:t>
      </w:r>
      <w:r>
        <w:t>command to start a new dxe file, and name it the same as the sample drawing.</w:t>
      </w:r>
    </w:p>
    <w:p w14:paraId="5468F644" w14:textId="77777777" w:rsidR="002C3B1E" w:rsidRDefault="002C3B1E" w:rsidP="002C3B1E">
      <w:pPr>
        <w:pStyle w:val="AUSubheadingText"/>
        <w:numPr>
          <w:ilvl w:val="0"/>
          <w:numId w:val="22"/>
        </w:numPr>
        <w:ind w:left="360"/>
      </w:pPr>
      <w:r>
        <w:t xml:space="preserve">In step 3, select </w:t>
      </w:r>
      <w:r w:rsidRPr="00ED65AE">
        <w:rPr>
          <w:b/>
        </w:rPr>
        <w:t xml:space="preserve">Hatch </w:t>
      </w:r>
      <w:r>
        <w:t>as the type of objects to extract data from.</w:t>
      </w:r>
    </w:p>
    <w:p w14:paraId="59BC80BE" w14:textId="77777777" w:rsidR="002C3B1E" w:rsidRDefault="002C3B1E" w:rsidP="002C3B1E">
      <w:pPr>
        <w:pStyle w:val="AUSubheadingText"/>
        <w:numPr>
          <w:ilvl w:val="0"/>
          <w:numId w:val="22"/>
        </w:numPr>
        <w:ind w:left="360"/>
      </w:pPr>
      <w:r>
        <w:t xml:space="preserve">In step 4, select </w:t>
      </w:r>
      <w:r w:rsidRPr="00ED65AE">
        <w:rPr>
          <w:b/>
        </w:rPr>
        <w:t xml:space="preserve">Area </w:t>
      </w:r>
      <w:r>
        <w:t xml:space="preserve">and </w:t>
      </w:r>
      <w:r w:rsidRPr="00ED65AE">
        <w:rPr>
          <w:b/>
        </w:rPr>
        <w:t xml:space="preserve">Layer </w:t>
      </w:r>
      <w:r>
        <w:t>as the properties to extract.</w:t>
      </w:r>
    </w:p>
    <w:p w14:paraId="2FA3E466" w14:textId="77777777" w:rsidR="002C3B1E" w:rsidRDefault="002C3B1E" w:rsidP="002C3B1E">
      <w:pPr>
        <w:pStyle w:val="AUSubheadingText"/>
        <w:ind w:left="0"/>
      </w:pPr>
    </w:p>
    <w:p w14:paraId="3D7DDBB2" w14:textId="77777777" w:rsidR="002C3B1E" w:rsidRDefault="002C3B1E" w:rsidP="002C3B1E">
      <w:pPr>
        <w:pStyle w:val="AUStandard"/>
      </w:pPr>
      <w:r>
        <w:t xml:space="preserve">Step 5 of the wizard we’ve seen before, but this time we want to have our table display the summed total of the area of “like” hatch objects (“like” being hatches on the same layer should </w:t>
      </w:r>
      <w:r>
        <w:lastRenderedPageBreak/>
        <w:t>all be summed together). We also need to convert the area from square inches to square feet, and format the output appropriately.</w:t>
      </w:r>
    </w:p>
    <w:p w14:paraId="20620FD0" w14:textId="77777777" w:rsidR="002C3B1E" w:rsidRDefault="002C3B1E" w:rsidP="002C3B1E">
      <w:pPr>
        <w:pStyle w:val="AUStandard"/>
      </w:pPr>
    </w:p>
    <w:p w14:paraId="6D05515D" w14:textId="77777777" w:rsidR="002C3B1E" w:rsidRDefault="002C3B1E" w:rsidP="002C3B1E">
      <w:pPr>
        <w:pStyle w:val="AUSubheadingText"/>
        <w:numPr>
          <w:ilvl w:val="0"/>
          <w:numId w:val="22"/>
        </w:numPr>
        <w:ind w:left="360"/>
      </w:pPr>
      <w:r>
        <w:t xml:space="preserve">In step 5, uncheck </w:t>
      </w:r>
      <w:r w:rsidRPr="00ED65AE">
        <w:rPr>
          <w:b/>
        </w:rPr>
        <w:t xml:space="preserve">Show count </w:t>
      </w:r>
      <w:r>
        <w:t xml:space="preserve">and </w:t>
      </w:r>
      <w:r w:rsidRPr="00ED65AE">
        <w:rPr>
          <w:b/>
        </w:rPr>
        <w:t>Show name</w:t>
      </w:r>
      <w:r>
        <w:t xml:space="preserve">. </w:t>
      </w:r>
    </w:p>
    <w:p w14:paraId="000F3C79" w14:textId="77777777" w:rsidR="002C3B1E" w:rsidRDefault="002C3B1E" w:rsidP="002C3B1E">
      <w:pPr>
        <w:pStyle w:val="AUSubheadingText"/>
        <w:numPr>
          <w:ilvl w:val="0"/>
          <w:numId w:val="22"/>
        </w:numPr>
        <w:ind w:left="360"/>
      </w:pPr>
      <w:r>
        <w:t xml:space="preserve">Rearrange the columns so </w:t>
      </w:r>
      <w:r w:rsidRPr="00ED65AE">
        <w:rPr>
          <w:b/>
        </w:rPr>
        <w:t>Layer</w:t>
      </w:r>
      <w:r>
        <w:t xml:space="preserve"> is first.</w:t>
      </w:r>
    </w:p>
    <w:p w14:paraId="638F9FC8" w14:textId="77777777" w:rsidR="002C3B1E" w:rsidRDefault="002C3B1E" w:rsidP="002C3B1E">
      <w:pPr>
        <w:pStyle w:val="AUSubheadingText"/>
        <w:numPr>
          <w:ilvl w:val="0"/>
          <w:numId w:val="22"/>
        </w:numPr>
        <w:ind w:left="360"/>
      </w:pPr>
      <w:r>
        <w:t xml:space="preserve">Click on the </w:t>
      </w:r>
      <w:r>
        <w:rPr>
          <w:b/>
        </w:rPr>
        <w:t>Layer</w:t>
      </w:r>
      <w:r w:rsidRPr="00ED65AE">
        <w:rPr>
          <w:b/>
        </w:rPr>
        <w:t xml:space="preserve"> </w:t>
      </w:r>
      <w:r>
        <w:t>column header once to sort in ascending order.</w:t>
      </w:r>
    </w:p>
    <w:p w14:paraId="17F1B3D8" w14:textId="77777777" w:rsidR="002C3B1E" w:rsidRDefault="002C3B1E" w:rsidP="002C3B1E">
      <w:pPr>
        <w:pStyle w:val="AUSubheadingText"/>
        <w:numPr>
          <w:ilvl w:val="0"/>
          <w:numId w:val="22"/>
        </w:numPr>
        <w:ind w:left="360"/>
      </w:pPr>
      <w:r>
        <w:t xml:space="preserve">Verify that </w:t>
      </w:r>
      <w:r w:rsidRPr="00ED65AE">
        <w:rPr>
          <w:b/>
        </w:rPr>
        <w:t xml:space="preserve">Combine identical rows </w:t>
      </w:r>
      <w:r>
        <w:t>is checked.</w:t>
      </w:r>
    </w:p>
    <w:p w14:paraId="2E8D3412" w14:textId="77777777" w:rsidR="002C3B1E" w:rsidRDefault="002C3B1E" w:rsidP="002C3B1E">
      <w:pPr>
        <w:pStyle w:val="AUSubheadingText"/>
        <w:numPr>
          <w:ilvl w:val="0"/>
          <w:numId w:val="22"/>
        </w:numPr>
        <w:ind w:left="360"/>
      </w:pPr>
      <w:r>
        <w:t xml:space="preserve">Right-click in the </w:t>
      </w:r>
      <w:r w:rsidRPr="00ED65AE">
        <w:rPr>
          <w:b/>
        </w:rPr>
        <w:t xml:space="preserve">Area </w:t>
      </w:r>
      <w:r>
        <w:t xml:space="preserve">column and choose </w:t>
      </w:r>
      <w:r w:rsidRPr="00ED65AE">
        <w:rPr>
          <w:b/>
        </w:rPr>
        <w:t>Combine record mode &gt; Sum values</w:t>
      </w:r>
      <w:r>
        <w:t>.</w:t>
      </w:r>
    </w:p>
    <w:p w14:paraId="7A135EC4" w14:textId="77777777" w:rsidR="002C3B1E" w:rsidRDefault="002C3B1E" w:rsidP="002C3B1E">
      <w:pPr>
        <w:pStyle w:val="AUSubheadingText"/>
        <w:ind w:left="0"/>
      </w:pPr>
    </w:p>
    <w:p w14:paraId="5427894D" w14:textId="77777777" w:rsidR="002C3B1E" w:rsidRDefault="002C3B1E" w:rsidP="002C3B1E">
      <w:pPr>
        <w:pStyle w:val="AUSubheadingText"/>
        <w:keepNext/>
        <w:ind w:left="0"/>
        <w:jc w:val="center"/>
      </w:pPr>
      <w:r>
        <w:rPr>
          <w:noProof/>
        </w:rPr>
        <w:drawing>
          <wp:inline distT="0" distB="0" distL="0" distR="0" wp14:anchorId="52F4FF07" wp14:editId="1BE8935A">
            <wp:extent cx="3904488" cy="2368296"/>
            <wp:effectExtent l="0" t="0" r="127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4488" cy="2368296"/>
                    </a:xfrm>
                    <a:prstGeom prst="rect">
                      <a:avLst/>
                    </a:prstGeom>
                  </pic:spPr>
                </pic:pic>
              </a:graphicData>
            </a:graphic>
          </wp:inline>
        </w:drawing>
      </w:r>
    </w:p>
    <w:p w14:paraId="0BCB31CE" w14:textId="74811395"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32</w:t>
      </w:r>
      <w:r w:rsidR="00524106">
        <w:rPr>
          <w:noProof/>
        </w:rPr>
        <w:fldChar w:fldCharType="end"/>
      </w:r>
      <w:r>
        <w:t xml:space="preserve"> Summing values in a column</w:t>
      </w:r>
    </w:p>
    <w:p w14:paraId="0D4275B8" w14:textId="77777777" w:rsidR="002C3B1E" w:rsidRPr="008E3670" w:rsidRDefault="002C3B1E" w:rsidP="002C3B1E">
      <w:pPr>
        <w:pStyle w:val="AUStandard"/>
      </w:pPr>
    </w:p>
    <w:p w14:paraId="49AACB11" w14:textId="77777777" w:rsidR="002C3B1E" w:rsidRDefault="002C3B1E" w:rsidP="002C3B1E">
      <w:pPr>
        <w:pStyle w:val="AUSubheadingText"/>
        <w:numPr>
          <w:ilvl w:val="0"/>
          <w:numId w:val="22"/>
        </w:numPr>
        <w:ind w:left="360"/>
      </w:pPr>
      <w:r>
        <w:t xml:space="preserve">Right-click in the </w:t>
      </w:r>
      <w:r w:rsidRPr="00ED65AE">
        <w:rPr>
          <w:b/>
        </w:rPr>
        <w:t>Area</w:t>
      </w:r>
      <w:r>
        <w:t xml:space="preserve"> column and choose </w:t>
      </w:r>
      <w:r w:rsidRPr="00ED65AE">
        <w:rPr>
          <w:b/>
        </w:rPr>
        <w:t>Set column data format</w:t>
      </w:r>
      <w:r>
        <w:t xml:space="preserve">. </w:t>
      </w:r>
    </w:p>
    <w:p w14:paraId="383D1FFF" w14:textId="77777777" w:rsidR="002C3B1E" w:rsidRDefault="002C3B1E" w:rsidP="002C3B1E">
      <w:pPr>
        <w:pStyle w:val="AUSubheadingText"/>
        <w:numPr>
          <w:ilvl w:val="0"/>
          <w:numId w:val="22"/>
        </w:numPr>
        <w:ind w:left="360"/>
      </w:pPr>
      <w:r>
        <w:t xml:space="preserve">Select </w:t>
      </w:r>
      <w:r w:rsidRPr="00ED65AE">
        <w:rPr>
          <w:b/>
        </w:rPr>
        <w:t xml:space="preserve">Decimal </w:t>
      </w:r>
      <w:r>
        <w:t xml:space="preserve">and set the precision to </w:t>
      </w:r>
      <w:r w:rsidRPr="00ED65AE">
        <w:rPr>
          <w:b/>
        </w:rPr>
        <w:t>0</w:t>
      </w:r>
      <w:r>
        <w:t xml:space="preserve">. </w:t>
      </w:r>
    </w:p>
    <w:p w14:paraId="1C0144CB" w14:textId="77777777" w:rsidR="002C3B1E" w:rsidRDefault="002C3B1E" w:rsidP="002C3B1E">
      <w:pPr>
        <w:pStyle w:val="AUSubheadingText"/>
        <w:numPr>
          <w:ilvl w:val="0"/>
          <w:numId w:val="22"/>
        </w:numPr>
        <w:ind w:left="360"/>
      </w:pPr>
      <w:r>
        <w:t xml:space="preserve">Click on </w:t>
      </w:r>
      <w:r w:rsidRPr="00ED65AE">
        <w:rPr>
          <w:b/>
        </w:rPr>
        <w:t>Additional Format</w:t>
      </w:r>
      <w:r>
        <w:t xml:space="preserve">, then set the </w:t>
      </w:r>
      <w:r w:rsidRPr="00ED65AE">
        <w:rPr>
          <w:b/>
        </w:rPr>
        <w:t xml:space="preserve">Conversion factor </w:t>
      </w:r>
      <w:r>
        <w:t xml:space="preserve">to </w:t>
      </w:r>
      <w:r w:rsidRPr="00ED65AE">
        <w:rPr>
          <w:b/>
        </w:rPr>
        <w:t>0.0069</w:t>
      </w:r>
      <w:r>
        <w:t xml:space="preserve">, </w:t>
      </w:r>
      <w:r w:rsidRPr="00ED65AE">
        <w:rPr>
          <w:b/>
        </w:rPr>
        <w:t xml:space="preserve">Suffix </w:t>
      </w:r>
      <w:r>
        <w:t xml:space="preserve">to “ </w:t>
      </w:r>
      <w:r w:rsidRPr="00ED65AE">
        <w:rPr>
          <w:b/>
        </w:rPr>
        <w:t>s.f.</w:t>
      </w:r>
      <w:r w:rsidRPr="00CF482B">
        <w:t>”</w:t>
      </w:r>
      <w:r>
        <w:t xml:space="preserve">, </w:t>
      </w:r>
      <w:r w:rsidRPr="00CF482B">
        <w:t>and</w:t>
      </w:r>
      <w:r>
        <w:t xml:space="preserve"> set the </w:t>
      </w:r>
      <w:r w:rsidRPr="00ED65AE">
        <w:rPr>
          <w:b/>
        </w:rPr>
        <w:t xml:space="preserve">Thousands </w:t>
      </w:r>
      <w:r>
        <w:t xml:space="preserve">separator to </w:t>
      </w:r>
      <w:r w:rsidRPr="00ED65AE">
        <w:rPr>
          <w:b/>
        </w:rPr>
        <w:t>‘,’ (Comma)</w:t>
      </w:r>
      <w:r>
        <w:t>.</w:t>
      </w:r>
    </w:p>
    <w:p w14:paraId="77B8DA56" w14:textId="77777777" w:rsidR="002C3B1E" w:rsidRDefault="002C3B1E" w:rsidP="002C3B1E">
      <w:pPr>
        <w:pStyle w:val="AUStandard"/>
      </w:pPr>
    </w:p>
    <w:p w14:paraId="099D1719" w14:textId="77777777" w:rsidR="002C3B1E" w:rsidRDefault="002C3B1E" w:rsidP="002C3B1E">
      <w:pPr>
        <w:pStyle w:val="AUStandard"/>
        <w:keepNext/>
        <w:jc w:val="center"/>
      </w:pPr>
      <w:r>
        <w:rPr>
          <w:noProof/>
        </w:rPr>
        <w:lastRenderedPageBreak/>
        <w:drawing>
          <wp:inline distT="0" distB="0" distL="0" distR="0" wp14:anchorId="44699513" wp14:editId="2188C848">
            <wp:extent cx="5303520" cy="356616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3520" cy="3566160"/>
                    </a:xfrm>
                    <a:prstGeom prst="rect">
                      <a:avLst/>
                    </a:prstGeom>
                  </pic:spPr>
                </pic:pic>
              </a:graphicData>
            </a:graphic>
          </wp:inline>
        </w:drawing>
      </w:r>
    </w:p>
    <w:p w14:paraId="6A8BC550" w14:textId="67FCD824"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33</w:t>
      </w:r>
      <w:r w:rsidR="00524106">
        <w:rPr>
          <w:noProof/>
        </w:rPr>
        <w:fldChar w:fldCharType="end"/>
      </w:r>
      <w:r>
        <w:t xml:space="preserve"> Converting area to square feet</w:t>
      </w:r>
    </w:p>
    <w:p w14:paraId="0F1D86DA" w14:textId="77777777" w:rsidR="002C3B1E" w:rsidRPr="008E3670" w:rsidRDefault="002C3B1E" w:rsidP="002C3B1E">
      <w:pPr>
        <w:pStyle w:val="AUStandard"/>
      </w:pPr>
    </w:p>
    <w:p w14:paraId="7ACB052D" w14:textId="77777777" w:rsidR="002C3B1E" w:rsidRDefault="002C3B1E" w:rsidP="002C3B1E">
      <w:pPr>
        <w:pStyle w:val="AUSubheadingText"/>
        <w:numPr>
          <w:ilvl w:val="0"/>
          <w:numId w:val="22"/>
        </w:numPr>
        <w:ind w:left="360"/>
      </w:pPr>
      <w:r>
        <w:t>Click OK twice to return to the Data Extraction wizard.</w:t>
      </w:r>
    </w:p>
    <w:p w14:paraId="59928116" w14:textId="77777777" w:rsidR="002C3B1E" w:rsidRPr="00F94330" w:rsidRDefault="002C3B1E" w:rsidP="002C3B1E">
      <w:pPr>
        <w:pStyle w:val="AUSubheadingText"/>
        <w:ind w:left="0"/>
      </w:pPr>
    </w:p>
    <w:p w14:paraId="646F1F01" w14:textId="77777777" w:rsidR="002C3B1E" w:rsidRDefault="002C3B1E" w:rsidP="002C3B1E">
      <w:pPr>
        <w:pStyle w:val="AUStandard"/>
      </w:pPr>
      <w:r>
        <w:t>We’re pretty close, but what if we wanted to exclude hatches on certain layers? For example, maybe we don’t want to report the Building footprint. We can accomplish this using Filter Options.</w:t>
      </w:r>
    </w:p>
    <w:p w14:paraId="1605466D" w14:textId="77777777" w:rsidR="002C3B1E" w:rsidRDefault="002C3B1E" w:rsidP="002C3B1E">
      <w:pPr>
        <w:pStyle w:val="AUStandard"/>
      </w:pPr>
    </w:p>
    <w:p w14:paraId="636B8E00" w14:textId="77777777" w:rsidR="002C3B1E" w:rsidRDefault="002C3B1E" w:rsidP="002C3B1E">
      <w:pPr>
        <w:pStyle w:val="AUSubheadingText"/>
        <w:numPr>
          <w:ilvl w:val="0"/>
          <w:numId w:val="22"/>
        </w:numPr>
        <w:ind w:left="360"/>
      </w:pPr>
      <w:r>
        <w:t xml:space="preserve">Right-click the </w:t>
      </w:r>
      <w:r w:rsidRPr="00F94330">
        <w:rPr>
          <w:b/>
        </w:rPr>
        <w:t xml:space="preserve">Layer </w:t>
      </w:r>
      <w:r>
        <w:t xml:space="preserve">column and choose </w:t>
      </w:r>
      <w:r w:rsidRPr="00F94330">
        <w:rPr>
          <w:b/>
        </w:rPr>
        <w:t>Filter Options</w:t>
      </w:r>
      <w:r>
        <w:t>.</w:t>
      </w:r>
    </w:p>
    <w:p w14:paraId="30337E00" w14:textId="77777777" w:rsidR="002C3B1E" w:rsidRDefault="002C3B1E" w:rsidP="002C3B1E">
      <w:pPr>
        <w:pStyle w:val="AUSubheadingText"/>
        <w:numPr>
          <w:ilvl w:val="0"/>
          <w:numId w:val="22"/>
        </w:numPr>
        <w:ind w:left="360"/>
      </w:pPr>
      <w:r>
        <w:t xml:space="preserve">Uncheck </w:t>
      </w:r>
      <w:r w:rsidRPr="00F94330">
        <w:rPr>
          <w:b/>
        </w:rPr>
        <w:t>Building</w:t>
      </w:r>
      <w:r>
        <w:t xml:space="preserve"> and click OK.</w:t>
      </w:r>
    </w:p>
    <w:p w14:paraId="4275A456" w14:textId="77777777" w:rsidR="002C3B1E" w:rsidRDefault="002C3B1E" w:rsidP="002C3B1E">
      <w:pPr>
        <w:pStyle w:val="AUSubheadingText"/>
        <w:ind w:left="0"/>
      </w:pPr>
    </w:p>
    <w:p w14:paraId="362E4505" w14:textId="77777777" w:rsidR="002C3B1E" w:rsidRDefault="002C3B1E" w:rsidP="002C3B1E">
      <w:pPr>
        <w:pStyle w:val="AUStandard"/>
        <w:keepNext/>
        <w:jc w:val="center"/>
      </w:pPr>
      <w:r>
        <w:rPr>
          <w:noProof/>
        </w:rPr>
        <w:lastRenderedPageBreak/>
        <w:drawing>
          <wp:inline distT="0" distB="0" distL="0" distR="0" wp14:anchorId="1778257C" wp14:editId="7742C9C7">
            <wp:extent cx="1810512" cy="2807208"/>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10512" cy="2807208"/>
                    </a:xfrm>
                    <a:prstGeom prst="rect">
                      <a:avLst/>
                    </a:prstGeom>
                  </pic:spPr>
                </pic:pic>
              </a:graphicData>
            </a:graphic>
          </wp:inline>
        </w:drawing>
      </w:r>
    </w:p>
    <w:p w14:paraId="281A9920" w14:textId="20960DEA"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34</w:t>
      </w:r>
      <w:r w:rsidR="00524106">
        <w:rPr>
          <w:noProof/>
        </w:rPr>
        <w:fldChar w:fldCharType="end"/>
      </w:r>
      <w:r>
        <w:t xml:space="preserve"> Filtering a column</w:t>
      </w:r>
    </w:p>
    <w:p w14:paraId="1F711EF8" w14:textId="77777777" w:rsidR="002C3B1E" w:rsidRDefault="002C3B1E" w:rsidP="002C3B1E">
      <w:pPr>
        <w:pStyle w:val="AUStandard"/>
      </w:pPr>
    </w:p>
    <w:p w14:paraId="51BDC85D" w14:textId="77777777" w:rsidR="002C3B1E" w:rsidRDefault="002C3B1E" w:rsidP="002C3B1E">
      <w:pPr>
        <w:pStyle w:val="AUSubheadingText"/>
        <w:numPr>
          <w:ilvl w:val="0"/>
          <w:numId w:val="22"/>
        </w:numPr>
        <w:ind w:left="360"/>
      </w:pPr>
      <w:r>
        <w:t xml:space="preserve">Rename the Layer column as </w:t>
      </w:r>
      <w:r>
        <w:rPr>
          <w:b/>
        </w:rPr>
        <w:t>Material</w:t>
      </w:r>
      <w:r>
        <w:t>.</w:t>
      </w:r>
    </w:p>
    <w:p w14:paraId="78BC816E" w14:textId="77777777" w:rsidR="002C3B1E" w:rsidRDefault="002C3B1E" w:rsidP="002C3B1E">
      <w:pPr>
        <w:pStyle w:val="AUStandard"/>
      </w:pPr>
    </w:p>
    <w:p w14:paraId="72BE5D82" w14:textId="77777777" w:rsidR="002C3B1E" w:rsidRDefault="002C3B1E" w:rsidP="002C3B1E">
      <w:pPr>
        <w:pStyle w:val="AUStandard"/>
      </w:pPr>
      <w:r>
        <w:t xml:space="preserve">To see a total of the “landscaped” areas, we need to add a footer row with a formula to sum the </w:t>
      </w:r>
      <w:r>
        <w:rPr>
          <w:b/>
        </w:rPr>
        <w:t>Area</w:t>
      </w:r>
      <w:r>
        <w:t xml:space="preserve"> column values.</w:t>
      </w:r>
    </w:p>
    <w:p w14:paraId="0C162A82" w14:textId="77777777" w:rsidR="002C3B1E" w:rsidRDefault="002C3B1E" w:rsidP="002C3B1E">
      <w:pPr>
        <w:pStyle w:val="AUStandard"/>
      </w:pPr>
    </w:p>
    <w:p w14:paraId="49696E74" w14:textId="77777777" w:rsidR="002C3B1E" w:rsidRDefault="002C3B1E" w:rsidP="002C3B1E">
      <w:pPr>
        <w:pStyle w:val="AUSubheadingText"/>
        <w:numPr>
          <w:ilvl w:val="0"/>
          <w:numId w:val="22"/>
        </w:numPr>
        <w:ind w:left="360"/>
      </w:pPr>
      <w:r>
        <w:t xml:space="preserve">Right-click the </w:t>
      </w:r>
      <w:r w:rsidRPr="00F42315">
        <w:rPr>
          <w:b/>
        </w:rPr>
        <w:t xml:space="preserve">Area </w:t>
      </w:r>
      <w:r>
        <w:t xml:space="preserve">column and choose </w:t>
      </w:r>
      <w:r w:rsidRPr="00F42315">
        <w:rPr>
          <w:b/>
        </w:rPr>
        <w:t>Insert totals footer &gt; Sum</w:t>
      </w:r>
      <w:r>
        <w:t>.</w:t>
      </w:r>
    </w:p>
    <w:p w14:paraId="6CBF3EF1" w14:textId="77777777" w:rsidR="002C3B1E" w:rsidRDefault="002C3B1E" w:rsidP="002C3B1E">
      <w:pPr>
        <w:pStyle w:val="AUSubheadingText"/>
      </w:pPr>
    </w:p>
    <w:p w14:paraId="7FDE857A" w14:textId="77777777" w:rsidR="002C3B1E" w:rsidRDefault="002C3B1E" w:rsidP="002C3B1E">
      <w:pPr>
        <w:pStyle w:val="AUStandard"/>
        <w:keepNext/>
        <w:jc w:val="center"/>
      </w:pPr>
      <w:r>
        <w:rPr>
          <w:noProof/>
        </w:rPr>
        <w:drawing>
          <wp:inline distT="0" distB="0" distL="0" distR="0" wp14:anchorId="5843DF49" wp14:editId="3ED9E76F">
            <wp:extent cx="3493008" cy="3081528"/>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93008" cy="3081528"/>
                    </a:xfrm>
                    <a:prstGeom prst="rect">
                      <a:avLst/>
                    </a:prstGeom>
                  </pic:spPr>
                </pic:pic>
              </a:graphicData>
            </a:graphic>
          </wp:inline>
        </w:drawing>
      </w:r>
    </w:p>
    <w:p w14:paraId="16B3A91C" w14:textId="6EC7BBAF"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35</w:t>
      </w:r>
      <w:r w:rsidR="00524106">
        <w:rPr>
          <w:noProof/>
        </w:rPr>
        <w:fldChar w:fldCharType="end"/>
      </w:r>
      <w:r>
        <w:t xml:space="preserve"> Inserting a total footer</w:t>
      </w:r>
    </w:p>
    <w:p w14:paraId="056B6088" w14:textId="77777777" w:rsidR="002C3B1E" w:rsidRPr="00F94330" w:rsidRDefault="002C3B1E" w:rsidP="002C3B1E">
      <w:pPr>
        <w:pStyle w:val="AUStandard"/>
      </w:pPr>
    </w:p>
    <w:p w14:paraId="0362EE38" w14:textId="77777777" w:rsidR="002C3B1E" w:rsidRDefault="002C3B1E" w:rsidP="002C3B1E">
      <w:pPr>
        <w:pStyle w:val="AUSubheadingText"/>
        <w:numPr>
          <w:ilvl w:val="0"/>
          <w:numId w:val="22"/>
        </w:numPr>
        <w:ind w:left="360"/>
      </w:pPr>
      <w:r>
        <w:lastRenderedPageBreak/>
        <w:t xml:space="preserve">Click </w:t>
      </w:r>
      <w:r>
        <w:rPr>
          <w:b/>
        </w:rPr>
        <w:t>Next</w:t>
      </w:r>
      <w:r>
        <w:t>, and insert a data extraction table with the title “LANDSCAPING MATERIALS” into the drawing.</w:t>
      </w:r>
    </w:p>
    <w:p w14:paraId="05597F4A" w14:textId="77777777" w:rsidR="002C3B1E" w:rsidRDefault="002C3B1E" w:rsidP="002C3B1E">
      <w:pPr>
        <w:pStyle w:val="AUSubheadingText"/>
      </w:pPr>
    </w:p>
    <w:p w14:paraId="5574DC0D" w14:textId="77777777" w:rsidR="002C3B1E" w:rsidRDefault="002C3B1E" w:rsidP="002C3B1E">
      <w:pPr>
        <w:pStyle w:val="AUSectionHeading"/>
        <w:rPr>
          <w:lang w:val="en-US"/>
        </w:rPr>
      </w:pPr>
      <w:r>
        <w:rPr>
          <w:rFonts w:cs="Arial"/>
          <w:color w:val="353535"/>
          <w:shd w:val="clear" w:color="auto" w:fill="FFFFFF"/>
          <w:lang w:val="en-US"/>
        </w:rPr>
        <w:t xml:space="preserve">Exercise #4B: </w:t>
      </w:r>
      <w:r>
        <w:rPr>
          <w:shd w:val="clear" w:color="auto" w:fill="FFFFFF"/>
          <w:lang w:val="en-US"/>
        </w:rPr>
        <w:t>L</w:t>
      </w:r>
      <w:r>
        <w:rPr>
          <w:shd w:val="clear" w:color="auto" w:fill="FFFFFF"/>
        </w:rPr>
        <w:t>ink</w:t>
      </w:r>
      <w:r>
        <w:rPr>
          <w:shd w:val="clear" w:color="auto" w:fill="FFFFFF"/>
          <w:lang w:val="en-US"/>
        </w:rPr>
        <w:t>ing</w:t>
      </w:r>
      <w:r>
        <w:rPr>
          <w:shd w:val="clear" w:color="auto" w:fill="FFFFFF"/>
        </w:rPr>
        <w:t xml:space="preserve"> Excel spreadsheets with AutoCAD data</w:t>
      </w:r>
    </w:p>
    <w:p w14:paraId="7F2AB1F7" w14:textId="77777777" w:rsidR="002C3B1E" w:rsidRDefault="002C3B1E" w:rsidP="002C3B1E">
      <w:pPr>
        <w:pStyle w:val="AUStandard"/>
      </w:pPr>
      <w:r>
        <w:t xml:space="preserve">A common workflow in many offices is to enter tabular data into an Excel spreadsheet. Frequently this data needs to be displayed in CAD drawings as well. For that, we can link a table in AutoCAD with a “Data Link” to an Excel table. That’s good for getting information </w:t>
      </w:r>
      <w:r>
        <w:rPr>
          <w:i/>
        </w:rPr>
        <w:t xml:space="preserve">into </w:t>
      </w:r>
      <w:r>
        <w:t xml:space="preserve">our drawing, but this lab is focused on leveraging data already </w:t>
      </w:r>
      <w:r w:rsidRPr="001C3FD2">
        <w:t>in</w:t>
      </w:r>
      <w:r>
        <w:t xml:space="preserve"> our drawings. It turns out that we can do a hybrid approach, combining data from our drawings, with data in a spreadsheet, and outputting the combined data to a table in our drawing.</w:t>
      </w:r>
    </w:p>
    <w:p w14:paraId="23FA495E" w14:textId="77777777" w:rsidR="002C3B1E" w:rsidRDefault="002C3B1E" w:rsidP="002C3B1E">
      <w:pPr>
        <w:pStyle w:val="AUStandard"/>
      </w:pPr>
    </w:p>
    <w:p w14:paraId="53DD5FB5" w14:textId="77777777" w:rsidR="002C3B1E" w:rsidRDefault="002C3B1E" w:rsidP="002C3B1E">
      <w:pPr>
        <w:pStyle w:val="AUStandard"/>
      </w:pPr>
      <w:r>
        <w:t>In exercise 4A, we created a landscaping materials table using hatch areas from our drawing. Let’s link this data to cost data coming from an Excel spreadsheet to calculate our total estimated costs for the project.</w:t>
      </w:r>
    </w:p>
    <w:p w14:paraId="6EAD844F" w14:textId="77777777" w:rsidR="002C3B1E" w:rsidRDefault="002C3B1E" w:rsidP="002C3B1E">
      <w:pPr>
        <w:pStyle w:val="AUStandard"/>
      </w:pPr>
    </w:p>
    <w:p w14:paraId="11B9B793" w14:textId="77777777" w:rsidR="002C3B1E" w:rsidRDefault="002C3B1E" w:rsidP="002C3B1E">
      <w:pPr>
        <w:pStyle w:val="AUStandard"/>
      </w:pPr>
      <w:r>
        <w:t xml:space="preserve">In your sample files folder is an Excel file named </w:t>
      </w:r>
      <w:r w:rsidRPr="00F80561">
        <w:rPr>
          <w:rStyle w:val="FilenameChar"/>
        </w:rPr>
        <w:t>Landscaping Costs.xlsx</w:t>
      </w:r>
      <w:r>
        <w:t xml:space="preserve">. Your task is to add a </w:t>
      </w:r>
      <w:r>
        <w:rPr>
          <w:b/>
        </w:rPr>
        <w:t xml:space="preserve">Cost </w:t>
      </w:r>
      <w:r>
        <w:t>column to the Landscaping Materials table you created, but data-linked from Excel. Once you have that linked, you’ll insert a formula column that multiplies the Area * Cost to provide the Total Cost for each material.</w:t>
      </w:r>
    </w:p>
    <w:p w14:paraId="1CC43309" w14:textId="77777777" w:rsidR="002C3B1E" w:rsidRDefault="002C3B1E" w:rsidP="002C3B1E">
      <w:pPr>
        <w:pStyle w:val="AUStandard"/>
      </w:pPr>
    </w:p>
    <w:p w14:paraId="2DE68F53" w14:textId="77777777" w:rsidR="002C3B1E" w:rsidRPr="00D3326C" w:rsidRDefault="002C3B1E" w:rsidP="002C3B1E">
      <w:pPr>
        <w:pStyle w:val="Tip"/>
      </w:pPr>
      <w:r>
        <w:t xml:space="preserve">TIP: In order to calculate the Area column, we have to make the column value numeric. So you’ll need to edit the Area column and remove the suffix we added previously. You can rename the column to </w:t>
      </w:r>
      <w:r>
        <w:rPr>
          <w:b/>
        </w:rPr>
        <w:t xml:space="preserve">Area (s.f.) </w:t>
      </w:r>
      <w:r>
        <w:t>so the point gets across.</w:t>
      </w:r>
    </w:p>
    <w:p w14:paraId="01153FB1" w14:textId="77777777" w:rsidR="002C3B1E" w:rsidRDefault="002C3B1E" w:rsidP="002C3B1E">
      <w:pPr>
        <w:pStyle w:val="AUStandard"/>
      </w:pPr>
    </w:p>
    <w:p w14:paraId="2739294B" w14:textId="77777777" w:rsidR="002C3B1E" w:rsidRDefault="002C3B1E" w:rsidP="002C3B1E">
      <w:pPr>
        <w:pStyle w:val="AUStandard"/>
        <w:numPr>
          <w:ilvl w:val="0"/>
          <w:numId w:val="27"/>
        </w:numPr>
      </w:pPr>
      <w:r>
        <w:t xml:space="preserve">Select any cell in the LANDSCAPING MATERIALS table you created in Exercise 4A, the choose </w:t>
      </w:r>
      <w:r>
        <w:rPr>
          <w:b/>
        </w:rPr>
        <w:t>Data Extraction &gt; Edit Data Extraction Settings</w:t>
      </w:r>
      <w:r>
        <w:t>.</w:t>
      </w:r>
    </w:p>
    <w:p w14:paraId="56F1DA5E" w14:textId="77777777" w:rsidR="002C3B1E" w:rsidRDefault="002C3B1E" w:rsidP="002C3B1E">
      <w:pPr>
        <w:pStyle w:val="AUStandard"/>
        <w:numPr>
          <w:ilvl w:val="0"/>
          <w:numId w:val="27"/>
        </w:numPr>
      </w:pPr>
      <w:r>
        <w:t xml:space="preserve">Click </w:t>
      </w:r>
      <w:r>
        <w:rPr>
          <w:b/>
        </w:rPr>
        <w:t xml:space="preserve">Next </w:t>
      </w:r>
      <w:r>
        <w:t>until you arrive at Page 4 of 7 (where you see the preview of the data).</w:t>
      </w:r>
    </w:p>
    <w:p w14:paraId="17532F5D" w14:textId="77777777" w:rsidR="002C3B1E" w:rsidRDefault="002C3B1E" w:rsidP="002C3B1E">
      <w:pPr>
        <w:pStyle w:val="AUStandard"/>
        <w:numPr>
          <w:ilvl w:val="0"/>
          <w:numId w:val="27"/>
        </w:numPr>
      </w:pPr>
      <w:r>
        <w:t xml:space="preserve">Right-click the Area column and rename it </w:t>
      </w:r>
      <w:r>
        <w:rPr>
          <w:b/>
        </w:rPr>
        <w:t>Area (s.f.)</w:t>
      </w:r>
      <w:r>
        <w:t>.</w:t>
      </w:r>
    </w:p>
    <w:p w14:paraId="6D4CD175" w14:textId="77777777" w:rsidR="002C3B1E" w:rsidRDefault="002C3B1E" w:rsidP="002C3B1E">
      <w:pPr>
        <w:pStyle w:val="AUStandard"/>
        <w:numPr>
          <w:ilvl w:val="0"/>
          <w:numId w:val="27"/>
        </w:numPr>
      </w:pPr>
      <w:r>
        <w:t xml:space="preserve">Right-click the </w:t>
      </w:r>
      <w:r w:rsidRPr="00CC59D0">
        <w:rPr>
          <w:b/>
        </w:rPr>
        <w:t>Area (s.f.)</w:t>
      </w:r>
      <w:r>
        <w:t xml:space="preserve"> column, and choose </w:t>
      </w:r>
      <w:r>
        <w:rPr>
          <w:b/>
        </w:rPr>
        <w:t>Set column data format</w:t>
      </w:r>
      <w:r>
        <w:t>.</w:t>
      </w:r>
    </w:p>
    <w:p w14:paraId="370C6B11" w14:textId="77777777" w:rsidR="002C3B1E" w:rsidRDefault="002C3B1E" w:rsidP="002C3B1E">
      <w:pPr>
        <w:pStyle w:val="AUStandard"/>
        <w:numPr>
          <w:ilvl w:val="0"/>
          <w:numId w:val="27"/>
        </w:numPr>
      </w:pPr>
      <w:r>
        <w:t xml:space="preserve">Click </w:t>
      </w:r>
      <w:r>
        <w:rPr>
          <w:b/>
        </w:rPr>
        <w:t>Additional Format</w:t>
      </w:r>
      <w:r>
        <w:t>.</w:t>
      </w:r>
    </w:p>
    <w:p w14:paraId="727444DD" w14:textId="77777777" w:rsidR="002C3B1E" w:rsidRDefault="002C3B1E" w:rsidP="002C3B1E">
      <w:pPr>
        <w:pStyle w:val="AUStandard"/>
        <w:numPr>
          <w:ilvl w:val="0"/>
          <w:numId w:val="27"/>
        </w:numPr>
      </w:pPr>
      <w:r>
        <w:t xml:space="preserve">Remove the </w:t>
      </w:r>
      <w:r>
        <w:rPr>
          <w:b/>
        </w:rPr>
        <w:t>Suffix</w:t>
      </w:r>
      <w:r>
        <w:t xml:space="preserve"> we input earlier, then click OK twice.</w:t>
      </w:r>
    </w:p>
    <w:p w14:paraId="7182BC62" w14:textId="77777777" w:rsidR="002C3B1E" w:rsidRDefault="002C3B1E" w:rsidP="002C3B1E">
      <w:pPr>
        <w:pStyle w:val="AUStandard"/>
        <w:numPr>
          <w:ilvl w:val="0"/>
          <w:numId w:val="27"/>
        </w:numPr>
      </w:pPr>
      <w:r>
        <w:t xml:space="preserve">Click </w:t>
      </w:r>
      <w:r>
        <w:rPr>
          <w:b/>
        </w:rPr>
        <w:t>Link External Data</w:t>
      </w:r>
      <w:r>
        <w:t>.</w:t>
      </w:r>
    </w:p>
    <w:p w14:paraId="3F81DD3C" w14:textId="77777777" w:rsidR="002C3B1E" w:rsidRDefault="002C3B1E" w:rsidP="002C3B1E">
      <w:pPr>
        <w:pStyle w:val="AUStandard"/>
      </w:pPr>
    </w:p>
    <w:p w14:paraId="74111458" w14:textId="77777777" w:rsidR="002C3B1E" w:rsidRDefault="002C3B1E" w:rsidP="002C3B1E">
      <w:pPr>
        <w:pStyle w:val="AUStandard"/>
        <w:keepNext/>
        <w:jc w:val="center"/>
      </w:pPr>
      <w:r>
        <w:rPr>
          <w:noProof/>
        </w:rPr>
        <w:drawing>
          <wp:inline distT="0" distB="0" distL="0" distR="0" wp14:anchorId="48906717" wp14:editId="66CFA80F">
            <wp:extent cx="1837944" cy="1097280"/>
            <wp:effectExtent l="0" t="0" r="0" b="762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37944" cy="1097280"/>
                    </a:xfrm>
                    <a:prstGeom prst="rect">
                      <a:avLst/>
                    </a:prstGeom>
                  </pic:spPr>
                </pic:pic>
              </a:graphicData>
            </a:graphic>
          </wp:inline>
        </w:drawing>
      </w:r>
    </w:p>
    <w:p w14:paraId="4E467418" w14:textId="09D24E4F" w:rsidR="002C3B1E" w:rsidRPr="00C5002D"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36</w:t>
      </w:r>
      <w:r w:rsidR="00524106">
        <w:rPr>
          <w:noProof/>
        </w:rPr>
        <w:fldChar w:fldCharType="end"/>
      </w:r>
      <w:r>
        <w:t xml:space="preserve"> Linking External Data</w:t>
      </w:r>
    </w:p>
    <w:p w14:paraId="7FE0ADEF" w14:textId="77777777" w:rsidR="002C3B1E" w:rsidRDefault="002C3B1E" w:rsidP="002C3B1E">
      <w:pPr>
        <w:pStyle w:val="AUStandard"/>
      </w:pPr>
    </w:p>
    <w:p w14:paraId="697D9545" w14:textId="77777777" w:rsidR="002C3B1E" w:rsidRDefault="002C3B1E" w:rsidP="002C3B1E">
      <w:pPr>
        <w:pStyle w:val="AUStandard"/>
        <w:numPr>
          <w:ilvl w:val="0"/>
          <w:numId w:val="27"/>
        </w:numPr>
      </w:pPr>
      <w:r>
        <w:t xml:space="preserve">Click </w:t>
      </w:r>
      <w:r>
        <w:rPr>
          <w:b/>
        </w:rPr>
        <w:t>Launch External Data Manager</w:t>
      </w:r>
      <w:r>
        <w:t xml:space="preserve"> </w:t>
      </w:r>
      <w:r>
        <w:rPr>
          <w:noProof/>
        </w:rPr>
        <w:drawing>
          <wp:inline distT="0" distB="0" distL="0" distR="0" wp14:anchorId="476F24F6" wp14:editId="0DE9BF39">
            <wp:extent cx="247619" cy="247619"/>
            <wp:effectExtent l="0" t="0" r="635"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19" cy="247619"/>
                    </a:xfrm>
                    <a:prstGeom prst="rect">
                      <a:avLst/>
                    </a:prstGeom>
                  </pic:spPr>
                </pic:pic>
              </a:graphicData>
            </a:graphic>
          </wp:inline>
        </w:drawing>
      </w:r>
      <w:r>
        <w:t>.</w:t>
      </w:r>
    </w:p>
    <w:p w14:paraId="11D46431" w14:textId="77777777" w:rsidR="002C3B1E" w:rsidRDefault="002C3B1E" w:rsidP="002C3B1E">
      <w:pPr>
        <w:pStyle w:val="AUStandard"/>
        <w:numPr>
          <w:ilvl w:val="0"/>
          <w:numId w:val="27"/>
        </w:numPr>
      </w:pPr>
      <w:r>
        <w:t xml:space="preserve">In Data Link Manager, click </w:t>
      </w:r>
      <w:r>
        <w:rPr>
          <w:b/>
        </w:rPr>
        <w:t>Create a new Excel Data Link</w:t>
      </w:r>
      <w:r>
        <w:t>.</w:t>
      </w:r>
    </w:p>
    <w:p w14:paraId="1C146366" w14:textId="77777777" w:rsidR="002C3B1E" w:rsidRDefault="002C3B1E" w:rsidP="002C3B1E">
      <w:pPr>
        <w:pStyle w:val="AUStandard"/>
        <w:numPr>
          <w:ilvl w:val="0"/>
          <w:numId w:val="27"/>
        </w:numPr>
      </w:pPr>
      <w:r>
        <w:t xml:space="preserve">Enter </w:t>
      </w:r>
      <w:r>
        <w:rPr>
          <w:b/>
        </w:rPr>
        <w:t xml:space="preserve">Landscaping costs </w:t>
      </w:r>
      <w:r>
        <w:t>as the name of the data link.</w:t>
      </w:r>
    </w:p>
    <w:p w14:paraId="5536115A" w14:textId="77777777" w:rsidR="002C3B1E" w:rsidRDefault="002C3B1E" w:rsidP="002C3B1E">
      <w:pPr>
        <w:pStyle w:val="AUStandard"/>
      </w:pPr>
    </w:p>
    <w:p w14:paraId="1644869C" w14:textId="77777777" w:rsidR="002C3B1E" w:rsidRDefault="002C3B1E" w:rsidP="002C3B1E">
      <w:pPr>
        <w:pStyle w:val="AUStandard"/>
        <w:keepNext/>
        <w:jc w:val="center"/>
      </w:pPr>
      <w:r>
        <w:rPr>
          <w:noProof/>
        </w:rPr>
        <w:lastRenderedPageBreak/>
        <w:drawing>
          <wp:inline distT="0" distB="0" distL="0" distR="0" wp14:anchorId="5B59969E" wp14:editId="16F40BFC">
            <wp:extent cx="2724912" cy="301752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24912" cy="3017520"/>
                    </a:xfrm>
                    <a:prstGeom prst="rect">
                      <a:avLst/>
                    </a:prstGeom>
                  </pic:spPr>
                </pic:pic>
              </a:graphicData>
            </a:graphic>
          </wp:inline>
        </w:drawing>
      </w:r>
    </w:p>
    <w:p w14:paraId="5DECCB23" w14:textId="234C172C"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37</w:t>
      </w:r>
      <w:r w:rsidR="00524106">
        <w:rPr>
          <w:noProof/>
        </w:rPr>
        <w:fldChar w:fldCharType="end"/>
      </w:r>
      <w:r>
        <w:t xml:space="preserve"> Creating a Data Link</w:t>
      </w:r>
    </w:p>
    <w:p w14:paraId="6039EDF5" w14:textId="77777777" w:rsidR="002C3B1E" w:rsidRDefault="002C3B1E" w:rsidP="002C3B1E">
      <w:pPr>
        <w:pStyle w:val="AUStandard"/>
      </w:pPr>
    </w:p>
    <w:p w14:paraId="296AAD97" w14:textId="77777777" w:rsidR="002C3B1E" w:rsidRDefault="002C3B1E" w:rsidP="002C3B1E">
      <w:pPr>
        <w:pStyle w:val="AUStandard"/>
        <w:numPr>
          <w:ilvl w:val="0"/>
          <w:numId w:val="27"/>
        </w:numPr>
      </w:pPr>
      <w:r>
        <w:t>Click OK.</w:t>
      </w:r>
    </w:p>
    <w:p w14:paraId="7C924EAC" w14:textId="77777777" w:rsidR="002C3B1E" w:rsidRDefault="002C3B1E" w:rsidP="002C3B1E">
      <w:pPr>
        <w:pStyle w:val="AUStandard"/>
        <w:numPr>
          <w:ilvl w:val="0"/>
          <w:numId w:val="27"/>
        </w:numPr>
      </w:pPr>
      <w:r>
        <w:t xml:space="preserve">Click the </w:t>
      </w:r>
      <w:r w:rsidRPr="000D003C">
        <w:rPr>
          <w:b/>
        </w:rPr>
        <w:t>Browse</w:t>
      </w:r>
      <w:r>
        <w:t xml:space="preserve"> button </w:t>
      </w:r>
      <w:r>
        <w:rPr>
          <w:noProof/>
        </w:rPr>
        <w:drawing>
          <wp:inline distT="0" distB="0" distL="0" distR="0" wp14:anchorId="2B7C7B32" wp14:editId="618EECED">
            <wp:extent cx="219048" cy="190476"/>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9048" cy="190476"/>
                    </a:xfrm>
                    <a:prstGeom prst="rect">
                      <a:avLst/>
                    </a:prstGeom>
                  </pic:spPr>
                </pic:pic>
              </a:graphicData>
            </a:graphic>
          </wp:inline>
        </w:drawing>
      </w:r>
      <w:r>
        <w:t>.</w:t>
      </w:r>
    </w:p>
    <w:p w14:paraId="13E10E01" w14:textId="77777777" w:rsidR="002C3B1E" w:rsidRDefault="002C3B1E" w:rsidP="002C3B1E">
      <w:pPr>
        <w:pStyle w:val="AUStandard"/>
        <w:numPr>
          <w:ilvl w:val="0"/>
          <w:numId w:val="27"/>
        </w:numPr>
      </w:pPr>
      <w:r>
        <w:t xml:space="preserve">In the course files folder, select </w:t>
      </w:r>
      <w:r>
        <w:rPr>
          <w:b/>
        </w:rPr>
        <w:t>Landscaping Costs.xlsx</w:t>
      </w:r>
      <w:r>
        <w:t xml:space="preserve"> and click Open.</w:t>
      </w:r>
    </w:p>
    <w:p w14:paraId="3BE2F708" w14:textId="77777777" w:rsidR="002C3B1E" w:rsidRDefault="002C3B1E" w:rsidP="002C3B1E">
      <w:pPr>
        <w:pStyle w:val="AUStandard"/>
        <w:numPr>
          <w:ilvl w:val="0"/>
          <w:numId w:val="27"/>
        </w:numPr>
      </w:pPr>
      <w:r>
        <w:t xml:space="preserve">Under Link Options, verify that </w:t>
      </w:r>
      <w:r>
        <w:rPr>
          <w:b/>
        </w:rPr>
        <w:t xml:space="preserve">Sheet1 </w:t>
      </w:r>
      <w:r>
        <w:t>is selected, then click OK.</w:t>
      </w:r>
    </w:p>
    <w:p w14:paraId="0D2BD05E" w14:textId="77777777" w:rsidR="002C3B1E" w:rsidRDefault="002C3B1E" w:rsidP="002C3B1E">
      <w:pPr>
        <w:pStyle w:val="AUStandard"/>
      </w:pPr>
    </w:p>
    <w:p w14:paraId="64E54D2F" w14:textId="77777777" w:rsidR="002C3B1E" w:rsidRDefault="002C3B1E" w:rsidP="002C3B1E">
      <w:pPr>
        <w:pStyle w:val="AUStandard"/>
        <w:jc w:val="center"/>
      </w:pPr>
      <w:r>
        <w:rPr>
          <w:noProof/>
        </w:rPr>
        <w:drawing>
          <wp:inline distT="0" distB="0" distL="0" distR="0" wp14:anchorId="4324300A" wp14:editId="5E53D7B5">
            <wp:extent cx="2368296" cy="2633472"/>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68296" cy="2633472"/>
                    </a:xfrm>
                    <a:prstGeom prst="rect">
                      <a:avLst/>
                    </a:prstGeom>
                  </pic:spPr>
                </pic:pic>
              </a:graphicData>
            </a:graphic>
          </wp:inline>
        </w:drawing>
      </w:r>
    </w:p>
    <w:p w14:paraId="4BCEF644" w14:textId="7B7952DF"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38</w:t>
      </w:r>
      <w:r w:rsidR="00524106">
        <w:rPr>
          <w:noProof/>
        </w:rPr>
        <w:fldChar w:fldCharType="end"/>
      </w:r>
      <w:r>
        <w:t xml:space="preserve"> Excel Data Link</w:t>
      </w:r>
    </w:p>
    <w:p w14:paraId="5DCA61A6" w14:textId="77777777" w:rsidR="002C3B1E" w:rsidRDefault="002C3B1E" w:rsidP="002C3B1E">
      <w:pPr>
        <w:pStyle w:val="AUStandard"/>
        <w:jc w:val="center"/>
      </w:pPr>
    </w:p>
    <w:p w14:paraId="3810FA11" w14:textId="77777777" w:rsidR="002C3B1E" w:rsidRDefault="002C3B1E" w:rsidP="002C3B1E">
      <w:pPr>
        <w:pStyle w:val="AUStandard"/>
        <w:numPr>
          <w:ilvl w:val="0"/>
          <w:numId w:val="27"/>
        </w:numPr>
      </w:pPr>
      <w:r>
        <w:t xml:space="preserve">Under Excel Links, verify that </w:t>
      </w:r>
      <w:r>
        <w:rPr>
          <w:b/>
        </w:rPr>
        <w:t xml:space="preserve">Landscaping Costs </w:t>
      </w:r>
      <w:r>
        <w:t>is selected, then click OK.</w:t>
      </w:r>
    </w:p>
    <w:p w14:paraId="7E563311" w14:textId="77777777" w:rsidR="002C3B1E" w:rsidRDefault="002C3B1E" w:rsidP="002C3B1E">
      <w:pPr>
        <w:pStyle w:val="AUStandard"/>
        <w:numPr>
          <w:ilvl w:val="0"/>
          <w:numId w:val="27"/>
        </w:numPr>
      </w:pPr>
      <w:r>
        <w:t xml:space="preserve">Under </w:t>
      </w:r>
      <w:r>
        <w:rPr>
          <w:b/>
        </w:rPr>
        <w:t>Drawing data column</w:t>
      </w:r>
      <w:r>
        <w:t xml:space="preserve">, select </w:t>
      </w:r>
      <w:r>
        <w:rPr>
          <w:b/>
        </w:rPr>
        <w:t>Material</w:t>
      </w:r>
      <w:r>
        <w:t>.</w:t>
      </w:r>
    </w:p>
    <w:p w14:paraId="4BF20BA9" w14:textId="77777777" w:rsidR="002C3B1E" w:rsidRDefault="002C3B1E" w:rsidP="002C3B1E">
      <w:pPr>
        <w:pStyle w:val="AUStandard"/>
        <w:numPr>
          <w:ilvl w:val="0"/>
          <w:numId w:val="27"/>
        </w:numPr>
      </w:pPr>
      <w:r>
        <w:t xml:space="preserve">Under </w:t>
      </w:r>
      <w:r>
        <w:rPr>
          <w:b/>
        </w:rPr>
        <w:t>External data column</w:t>
      </w:r>
      <w:r>
        <w:t xml:space="preserve">, select </w:t>
      </w:r>
      <w:r>
        <w:rPr>
          <w:b/>
        </w:rPr>
        <w:t>ID</w:t>
      </w:r>
      <w:r>
        <w:t>.</w:t>
      </w:r>
    </w:p>
    <w:p w14:paraId="1FB62F3C" w14:textId="77777777" w:rsidR="002C3B1E" w:rsidRDefault="002C3B1E" w:rsidP="002C3B1E">
      <w:pPr>
        <w:pStyle w:val="AUStandard"/>
        <w:numPr>
          <w:ilvl w:val="0"/>
          <w:numId w:val="27"/>
        </w:numPr>
      </w:pPr>
      <w:r>
        <w:lastRenderedPageBreak/>
        <w:t xml:space="preserve">Click </w:t>
      </w:r>
      <w:r>
        <w:rPr>
          <w:b/>
        </w:rPr>
        <w:t>Check Match</w:t>
      </w:r>
      <w:r>
        <w:t>.</w:t>
      </w:r>
    </w:p>
    <w:p w14:paraId="2B3EC64C" w14:textId="77777777" w:rsidR="002C3B1E" w:rsidRDefault="002C3B1E" w:rsidP="002C3B1E">
      <w:pPr>
        <w:pStyle w:val="AUStandard"/>
        <w:keepNext/>
        <w:jc w:val="center"/>
      </w:pPr>
      <w:r>
        <w:rPr>
          <w:noProof/>
        </w:rPr>
        <w:drawing>
          <wp:inline distT="0" distB="0" distL="0" distR="0" wp14:anchorId="5187200E" wp14:editId="47E5A91B">
            <wp:extent cx="3621024" cy="3639312"/>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1024" cy="3639312"/>
                    </a:xfrm>
                    <a:prstGeom prst="rect">
                      <a:avLst/>
                    </a:prstGeom>
                  </pic:spPr>
                </pic:pic>
              </a:graphicData>
            </a:graphic>
          </wp:inline>
        </w:drawing>
      </w:r>
    </w:p>
    <w:p w14:paraId="224A1F9D" w14:textId="1AC8F3F0"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39</w:t>
      </w:r>
      <w:r w:rsidR="00524106">
        <w:rPr>
          <w:noProof/>
        </w:rPr>
        <w:fldChar w:fldCharType="end"/>
      </w:r>
      <w:r>
        <w:t xml:space="preserve"> Identifying Keys</w:t>
      </w:r>
    </w:p>
    <w:p w14:paraId="10AB80E3" w14:textId="77777777" w:rsidR="002C3B1E" w:rsidRDefault="002C3B1E" w:rsidP="002C3B1E">
      <w:pPr>
        <w:pStyle w:val="AUStandard"/>
      </w:pPr>
    </w:p>
    <w:p w14:paraId="1E7C3672" w14:textId="77777777" w:rsidR="002C3B1E" w:rsidRDefault="002C3B1E" w:rsidP="002C3B1E">
      <w:pPr>
        <w:pStyle w:val="AUStandard"/>
      </w:pPr>
      <w:r>
        <w:t xml:space="preserve">Identifying these “keys” is crucial for getting the external data to link up. Your Excel file must contain </w:t>
      </w:r>
      <w:r>
        <w:rPr>
          <w:i/>
        </w:rPr>
        <w:t xml:space="preserve">unique </w:t>
      </w:r>
      <w:r>
        <w:t>values in the external data column--“ID” in the example used here. AutoCAD matches this up with a value you identify as the drawing data column--“MATERIAL” in the example shown here, which is the renamed column representing the layer names in the drawing.</w:t>
      </w:r>
    </w:p>
    <w:p w14:paraId="1E416CD0" w14:textId="77777777" w:rsidR="002C3B1E" w:rsidRDefault="002C3B1E" w:rsidP="002C3B1E">
      <w:pPr>
        <w:pStyle w:val="AUSubheadingText"/>
        <w:ind w:left="0"/>
        <w:rPr>
          <w:lang w:eastAsia="en-US"/>
        </w:rPr>
      </w:pPr>
    </w:p>
    <w:p w14:paraId="4EF82048" w14:textId="77777777" w:rsidR="002C3B1E" w:rsidRDefault="002C3B1E" w:rsidP="002C3B1E">
      <w:pPr>
        <w:pStyle w:val="AUSubheadingText"/>
        <w:numPr>
          <w:ilvl w:val="0"/>
          <w:numId w:val="27"/>
        </w:numPr>
        <w:ind w:left="360"/>
      </w:pPr>
      <w:r>
        <w:t>Click OK.</w:t>
      </w:r>
    </w:p>
    <w:p w14:paraId="1FFB5741" w14:textId="77777777" w:rsidR="002C3B1E" w:rsidRDefault="002C3B1E" w:rsidP="002C3B1E">
      <w:pPr>
        <w:pStyle w:val="AUSubheadingText"/>
        <w:numPr>
          <w:ilvl w:val="0"/>
          <w:numId w:val="27"/>
        </w:numPr>
        <w:ind w:left="360"/>
      </w:pPr>
      <w:r>
        <w:t xml:space="preserve">Verify the </w:t>
      </w:r>
      <w:r>
        <w:rPr>
          <w:b/>
        </w:rPr>
        <w:t xml:space="preserve">Cost per S.F. </w:t>
      </w:r>
      <w:r>
        <w:t xml:space="preserve">box is checked, and uncheck the </w:t>
      </w:r>
      <w:r>
        <w:rPr>
          <w:b/>
        </w:rPr>
        <w:t xml:space="preserve">ID </w:t>
      </w:r>
      <w:r>
        <w:t>column.</w:t>
      </w:r>
    </w:p>
    <w:p w14:paraId="084F1E13" w14:textId="77777777" w:rsidR="002C3B1E" w:rsidRDefault="002C3B1E" w:rsidP="002C3B1E">
      <w:pPr>
        <w:pStyle w:val="AUSubheadingText"/>
        <w:numPr>
          <w:ilvl w:val="0"/>
          <w:numId w:val="27"/>
        </w:numPr>
        <w:ind w:left="360"/>
      </w:pPr>
      <w:r>
        <w:t>Click OK.</w:t>
      </w:r>
    </w:p>
    <w:p w14:paraId="5E4180FD" w14:textId="77777777" w:rsidR="002C3B1E" w:rsidRDefault="002C3B1E" w:rsidP="002C3B1E">
      <w:pPr>
        <w:pStyle w:val="AUSubheadingText"/>
        <w:ind w:left="0"/>
      </w:pPr>
    </w:p>
    <w:p w14:paraId="11FE4BB2" w14:textId="77777777" w:rsidR="002C3B1E" w:rsidRDefault="002C3B1E" w:rsidP="002C3B1E">
      <w:pPr>
        <w:pStyle w:val="AUSubheadingText"/>
        <w:ind w:left="0"/>
      </w:pPr>
      <w:r>
        <w:t>Back in page 4, you’ll see a preview of the newly added Cost per s.f. data. Now let’s add a formula to calculate the total cost.</w:t>
      </w:r>
    </w:p>
    <w:p w14:paraId="63AAA0B6" w14:textId="77777777" w:rsidR="002C3B1E" w:rsidRDefault="002C3B1E" w:rsidP="002C3B1E">
      <w:pPr>
        <w:pStyle w:val="AUSubheadingText"/>
        <w:ind w:left="0"/>
      </w:pPr>
    </w:p>
    <w:p w14:paraId="23E45709" w14:textId="77777777" w:rsidR="002C3B1E" w:rsidRDefault="002C3B1E" w:rsidP="002C3B1E">
      <w:pPr>
        <w:pStyle w:val="AUSubheadingText"/>
        <w:numPr>
          <w:ilvl w:val="0"/>
          <w:numId w:val="27"/>
        </w:numPr>
        <w:ind w:left="360"/>
      </w:pPr>
      <w:r>
        <w:t xml:space="preserve">Right-click the Cost per S.F. column and choose </w:t>
      </w:r>
      <w:r>
        <w:rPr>
          <w:b/>
        </w:rPr>
        <w:t>Insert Formula Column</w:t>
      </w:r>
      <w:r>
        <w:t>.</w:t>
      </w:r>
    </w:p>
    <w:p w14:paraId="09EBC3D9" w14:textId="77777777" w:rsidR="002C3B1E" w:rsidRDefault="002C3B1E" w:rsidP="002C3B1E">
      <w:pPr>
        <w:pStyle w:val="AUSubheadingText"/>
        <w:numPr>
          <w:ilvl w:val="0"/>
          <w:numId w:val="27"/>
        </w:numPr>
        <w:ind w:left="360"/>
      </w:pPr>
      <w:r>
        <w:t xml:space="preserve">Enter </w:t>
      </w:r>
      <w:r>
        <w:rPr>
          <w:b/>
        </w:rPr>
        <w:t xml:space="preserve">Total Cost </w:t>
      </w:r>
      <w:r>
        <w:t>as the Column name.</w:t>
      </w:r>
    </w:p>
    <w:p w14:paraId="34C50B90" w14:textId="77777777" w:rsidR="002C3B1E" w:rsidRDefault="002C3B1E" w:rsidP="002C3B1E">
      <w:pPr>
        <w:pStyle w:val="AUSubheadingText"/>
        <w:numPr>
          <w:ilvl w:val="0"/>
          <w:numId w:val="27"/>
        </w:numPr>
        <w:ind w:left="360"/>
      </w:pPr>
      <w:r w:rsidRPr="00313C32">
        <w:rPr>
          <w:highlight w:val="yellow"/>
        </w:rPr>
        <w:t xml:space="preserve">Double-click </w:t>
      </w:r>
      <w:r w:rsidRPr="00313C32">
        <w:rPr>
          <w:b/>
          <w:highlight w:val="yellow"/>
        </w:rPr>
        <w:t>Area (s.f.)</w:t>
      </w:r>
      <w:r w:rsidRPr="00313C32">
        <w:rPr>
          <w:highlight w:val="yellow"/>
        </w:rPr>
        <w:t xml:space="preserve"> then click the </w:t>
      </w:r>
      <w:r w:rsidRPr="00313C32">
        <w:rPr>
          <w:b/>
          <w:highlight w:val="yellow"/>
        </w:rPr>
        <w:t xml:space="preserve">Multiply </w:t>
      </w:r>
      <w:r w:rsidRPr="00313C32">
        <w:rPr>
          <w:highlight w:val="yellow"/>
        </w:rPr>
        <w:t xml:space="preserve">button, then double-click </w:t>
      </w:r>
      <w:r w:rsidRPr="00313C32">
        <w:rPr>
          <w:b/>
          <w:highlight w:val="yellow"/>
        </w:rPr>
        <w:t xml:space="preserve">Cost per S.F. </w:t>
      </w:r>
      <w:r w:rsidRPr="00313C32">
        <w:rPr>
          <w:highlight w:val="yellow"/>
        </w:rPr>
        <w:t>then type</w:t>
      </w:r>
      <w:r>
        <w:rPr>
          <w:highlight w:val="yellow"/>
        </w:rPr>
        <w:t xml:space="preserve"> in the box:</w:t>
      </w:r>
      <w:r w:rsidRPr="00313C32">
        <w:rPr>
          <w:highlight w:val="yellow"/>
        </w:rPr>
        <w:t xml:space="preserve"> </w:t>
      </w:r>
      <w:r w:rsidRPr="00313C32">
        <w:rPr>
          <w:b/>
          <w:highlight w:val="yellow"/>
        </w:rPr>
        <w:t>/ 144</w:t>
      </w:r>
      <w:r>
        <w:t>.</w:t>
      </w:r>
    </w:p>
    <w:p w14:paraId="065961D7" w14:textId="77777777" w:rsidR="002C3B1E" w:rsidRDefault="002C3B1E" w:rsidP="002C3B1E">
      <w:pPr>
        <w:pStyle w:val="AUSubheadingText"/>
        <w:ind w:left="0"/>
      </w:pPr>
    </w:p>
    <w:p w14:paraId="2E0B365F" w14:textId="77777777" w:rsidR="002C3B1E" w:rsidRPr="00313C32" w:rsidRDefault="002C3B1E" w:rsidP="002C3B1E">
      <w:pPr>
        <w:pStyle w:val="Tip"/>
      </w:pPr>
      <w:r>
        <w:t xml:space="preserve">EEK! Major error here that was pointed out to me in class. The underlying Area value is in the drawing’s units (inches), not the </w:t>
      </w:r>
      <w:r>
        <w:rPr>
          <w:i/>
        </w:rPr>
        <w:t xml:space="preserve">reported </w:t>
      </w:r>
      <w:r>
        <w:t xml:space="preserve">value of the Area (s.f.) column which </w:t>
      </w:r>
      <w:r>
        <w:lastRenderedPageBreak/>
        <w:t>has a calculation applied via the Additional Format we applied earlier. Here, we need to divide by 144 to get a valid result.</w:t>
      </w:r>
    </w:p>
    <w:p w14:paraId="7F319600" w14:textId="77777777" w:rsidR="002C3B1E" w:rsidRDefault="002C3B1E" w:rsidP="002C3B1E">
      <w:pPr>
        <w:pStyle w:val="AUSubheadingText"/>
      </w:pPr>
    </w:p>
    <w:p w14:paraId="2C5486BF" w14:textId="77777777" w:rsidR="002C3B1E" w:rsidRDefault="002C3B1E" w:rsidP="002C3B1E">
      <w:pPr>
        <w:pStyle w:val="AUSubheadingText"/>
      </w:pPr>
    </w:p>
    <w:p w14:paraId="41C213E5" w14:textId="77777777" w:rsidR="002C3B1E" w:rsidRDefault="002C3B1E" w:rsidP="002C3B1E">
      <w:pPr>
        <w:pStyle w:val="AUSubheadingText"/>
        <w:ind w:left="0"/>
      </w:pPr>
    </w:p>
    <w:p w14:paraId="4D820F1C" w14:textId="77777777" w:rsidR="002C3B1E" w:rsidRDefault="002C3B1E" w:rsidP="002C3B1E">
      <w:pPr>
        <w:pStyle w:val="AUSubheadingText"/>
        <w:ind w:left="0"/>
        <w:jc w:val="center"/>
      </w:pPr>
      <w:r>
        <w:rPr>
          <w:noProof/>
        </w:rPr>
        <w:drawing>
          <wp:inline distT="0" distB="0" distL="0" distR="0" wp14:anchorId="5095397D" wp14:editId="07CB5199">
            <wp:extent cx="3457143" cy="25238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7143" cy="2523809"/>
                    </a:xfrm>
                    <a:prstGeom prst="rect">
                      <a:avLst/>
                    </a:prstGeom>
                  </pic:spPr>
                </pic:pic>
              </a:graphicData>
            </a:graphic>
          </wp:inline>
        </w:drawing>
      </w:r>
    </w:p>
    <w:p w14:paraId="118A73A0" w14:textId="22BEF483" w:rsidR="002C3B1E" w:rsidRPr="00171973"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40</w:t>
      </w:r>
      <w:r w:rsidR="00524106">
        <w:rPr>
          <w:noProof/>
        </w:rPr>
        <w:fldChar w:fldCharType="end"/>
      </w:r>
      <w:r>
        <w:t xml:space="preserve"> Insert a Formula Column</w:t>
      </w:r>
    </w:p>
    <w:p w14:paraId="07827B6C" w14:textId="77777777" w:rsidR="002C3B1E" w:rsidRDefault="002C3B1E" w:rsidP="002C3B1E">
      <w:pPr>
        <w:pStyle w:val="AUSubheadingText"/>
        <w:ind w:left="0"/>
      </w:pPr>
    </w:p>
    <w:p w14:paraId="33C59DD9" w14:textId="77777777" w:rsidR="002C3B1E" w:rsidRDefault="002C3B1E" w:rsidP="002C3B1E">
      <w:pPr>
        <w:pStyle w:val="AUSubheadingText"/>
        <w:numPr>
          <w:ilvl w:val="0"/>
          <w:numId w:val="27"/>
        </w:numPr>
        <w:ind w:left="360"/>
      </w:pPr>
      <w:r>
        <w:t>Click OK.</w:t>
      </w:r>
    </w:p>
    <w:p w14:paraId="3F456FD7" w14:textId="77777777" w:rsidR="002C3B1E" w:rsidRDefault="002C3B1E" w:rsidP="002C3B1E">
      <w:pPr>
        <w:pStyle w:val="AUSubheadingText"/>
        <w:numPr>
          <w:ilvl w:val="0"/>
          <w:numId w:val="27"/>
        </w:numPr>
        <w:ind w:left="360"/>
      </w:pPr>
      <w:r>
        <w:t>Insert a totals footer to sum the Total Cost column.</w:t>
      </w:r>
    </w:p>
    <w:p w14:paraId="65E0550F" w14:textId="77777777" w:rsidR="002C3B1E" w:rsidRDefault="002C3B1E" w:rsidP="002C3B1E">
      <w:pPr>
        <w:pStyle w:val="AUSubheadingText"/>
        <w:numPr>
          <w:ilvl w:val="0"/>
          <w:numId w:val="27"/>
        </w:numPr>
        <w:ind w:left="360"/>
      </w:pPr>
      <w:r>
        <w:t xml:space="preserve">Right-click the Total Cost column and choose </w:t>
      </w:r>
      <w:r>
        <w:rPr>
          <w:b/>
        </w:rPr>
        <w:t>Set column data format</w:t>
      </w:r>
      <w:r>
        <w:t>.</w:t>
      </w:r>
    </w:p>
    <w:p w14:paraId="6A2C0500" w14:textId="77777777" w:rsidR="002C3B1E" w:rsidRDefault="002C3B1E" w:rsidP="002C3B1E">
      <w:pPr>
        <w:pStyle w:val="AUSubheadingText"/>
        <w:numPr>
          <w:ilvl w:val="0"/>
          <w:numId w:val="27"/>
        </w:numPr>
        <w:ind w:left="360"/>
      </w:pPr>
      <w:r>
        <w:t xml:space="preserve">Set the Data type to </w:t>
      </w:r>
      <w:r>
        <w:rPr>
          <w:b/>
        </w:rPr>
        <w:t>Currency</w:t>
      </w:r>
      <w:r>
        <w:t xml:space="preserve">, the Precision to </w:t>
      </w:r>
      <w:r>
        <w:rPr>
          <w:b/>
        </w:rPr>
        <w:t>0</w:t>
      </w:r>
      <w:r>
        <w:t>, then click OK.</w:t>
      </w:r>
    </w:p>
    <w:p w14:paraId="35C8C810" w14:textId="77777777" w:rsidR="002C3B1E" w:rsidRDefault="002C3B1E" w:rsidP="002C3B1E">
      <w:pPr>
        <w:pStyle w:val="AUSubheadingText"/>
      </w:pPr>
    </w:p>
    <w:p w14:paraId="72AFD956" w14:textId="77777777" w:rsidR="002C3B1E" w:rsidRPr="001726E8" w:rsidRDefault="002C3B1E" w:rsidP="002C3B1E">
      <w:pPr>
        <w:pStyle w:val="Tip"/>
      </w:pPr>
      <w:r>
        <w:t xml:space="preserve">NOTE: As I was preparing this exercise, the wizard threw an error if I set the format to currency </w:t>
      </w:r>
      <w:r>
        <w:rPr>
          <w:i/>
        </w:rPr>
        <w:t xml:space="preserve">before </w:t>
      </w:r>
      <w:r>
        <w:t>adding the totals footer to the Total Cost column. It may have been a fluke, but adding the totals footer first, then applying the format seemed to work better for me.</w:t>
      </w:r>
    </w:p>
    <w:p w14:paraId="5F31BC0A" w14:textId="77777777" w:rsidR="002C3B1E" w:rsidRDefault="002C3B1E" w:rsidP="002C3B1E">
      <w:pPr>
        <w:pStyle w:val="AUSubheadingText"/>
      </w:pPr>
    </w:p>
    <w:p w14:paraId="1207B8F5" w14:textId="77777777" w:rsidR="002C3B1E" w:rsidRDefault="002C3B1E" w:rsidP="002C3B1E">
      <w:pPr>
        <w:pStyle w:val="AUSubheadingText"/>
        <w:numPr>
          <w:ilvl w:val="0"/>
          <w:numId w:val="27"/>
        </w:numPr>
        <w:ind w:left="360"/>
      </w:pPr>
      <w:r>
        <w:t xml:space="preserve">Click Next until you get through the wizard, then click </w:t>
      </w:r>
      <w:r>
        <w:rPr>
          <w:b/>
        </w:rPr>
        <w:t>Finish</w:t>
      </w:r>
      <w:r>
        <w:t>.</w:t>
      </w:r>
    </w:p>
    <w:p w14:paraId="4D4F4301" w14:textId="77777777" w:rsidR="002C3B1E" w:rsidRDefault="002C3B1E" w:rsidP="002C3B1E">
      <w:pPr>
        <w:pStyle w:val="AUSubheadingText"/>
      </w:pPr>
    </w:p>
    <w:p w14:paraId="74CA5972" w14:textId="77777777" w:rsidR="002C3B1E" w:rsidRDefault="002C3B1E" w:rsidP="002C3B1E">
      <w:pPr>
        <w:pStyle w:val="AUSubheadingText"/>
        <w:keepNext/>
        <w:jc w:val="center"/>
      </w:pPr>
      <w:r>
        <w:rPr>
          <w:noProof/>
        </w:rPr>
        <w:lastRenderedPageBreak/>
        <w:drawing>
          <wp:inline distT="0" distB="0" distL="0" distR="0" wp14:anchorId="1E05FE40" wp14:editId="66F7A268">
            <wp:extent cx="4370832"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0832" cy="2514600"/>
                    </a:xfrm>
                    <a:prstGeom prst="rect">
                      <a:avLst/>
                    </a:prstGeom>
                  </pic:spPr>
                </pic:pic>
              </a:graphicData>
            </a:graphic>
          </wp:inline>
        </w:drawing>
      </w:r>
    </w:p>
    <w:p w14:paraId="11D673B0" w14:textId="405A2032"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41</w:t>
      </w:r>
      <w:r w:rsidR="00524106">
        <w:rPr>
          <w:noProof/>
        </w:rPr>
        <w:fldChar w:fldCharType="end"/>
      </w:r>
      <w:r>
        <w:t xml:space="preserve"> Completed table with linked cost and calculated totals</w:t>
      </w:r>
    </w:p>
    <w:p w14:paraId="6B20D16B" w14:textId="77777777" w:rsidR="002C3B1E" w:rsidRDefault="002C3B1E" w:rsidP="002C3B1E">
      <w:pPr>
        <w:pStyle w:val="AUStandard"/>
      </w:pPr>
    </w:p>
    <w:p w14:paraId="650EF5B2" w14:textId="77777777" w:rsidR="002C3B1E" w:rsidRPr="003D1600" w:rsidRDefault="002C3B1E" w:rsidP="002C3B1E">
      <w:pPr>
        <w:pStyle w:val="AUSectionHeading"/>
      </w:pPr>
      <w:r>
        <w:rPr>
          <w:shd w:val="clear" w:color="auto" w:fill="FFFFFF"/>
          <w:lang w:val="en-US"/>
        </w:rPr>
        <w:t>Exercise #5: More L</w:t>
      </w:r>
      <w:r>
        <w:rPr>
          <w:shd w:val="clear" w:color="auto" w:fill="FFFFFF"/>
        </w:rPr>
        <w:t>ink</w:t>
      </w:r>
      <w:r>
        <w:rPr>
          <w:shd w:val="clear" w:color="auto" w:fill="FFFFFF"/>
          <w:lang w:val="en-US"/>
        </w:rPr>
        <w:t>ing</w:t>
      </w:r>
      <w:r>
        <w:rPr>
          <w:shd w:val="clear" w:color="auto" w:fill="FFFFFF"/>
        </w:rPr>
        <w:t xml:space="preserve"> Excel spreadsheets with AutoCAD data</w:t>
      </w:r>
    </w:p>
    <w:p w14:paraId="09F4A960" w14:textId="77777777" w:rsidR="002C3B1E" w:rsidRDefault="002C3B1E" w:rsidP="002C3B1E">
      <w:pPr>
        <w:pStyle w:val="AUStandard"/>
      </w:pPr>
      <w:r>
        <w:t>If we have time, I wanted to give you one more chance to practice linking Excel spreadsheets with AutoCAD data. In this exercise, we’ll use an Excel file listing standard architectural keynotes and descriptions, and an AutoCAD drawing containing keynote “bubbles” identifying various materials. We’ll then create a table containing a KEYNOTES schedule that is specific to the drawing—only the keynotes actually called out on the drawing appear on the schedule.</w:t>
      </w:r>
    </w:p>
    <w:p w14:paraId="0A127715" w14:textId="77777777" w:rsidR="002C3B1E" w:rsidRDefault="002C3B1E" w:rsidP="002C3B1E">
      <w:pPr>
        <w:pStyle w:val="AUStandard"/>
      </w:pPr>
    </w:p>
    <w:p w14:paraId="016F24BE" w14:textId="77777777" w:rsidR="002C3B1E" w:rsidRDefault="002C3B1E" w:rsidP="002C3B1E">
      <w:pPr>
        <w:pStyle w:val="AUStandard"/>
        <w:numPr>
          <w:ilvl w:val="0"/>
          <w:numId w:val="19"/>
        </w:numPr>
        <w:ind w:left="360"/>
      </w:pPr>
      <w:r>
        <w:t xml:space="preserve">In the course files, open the </w:t>
      </w:r>
      <w:r w:rsidRPr="005600DE">
        <w:rPr>
          <w:rStyle w:val="FilenameChar"/>
        </w:rPr>
        <w:t>\Keynotes\CSI.xlsx</w:t>
      </w:r>
      <w:r>
        <w:rPr>
          <w:b/>
        </w:rPr>
        <w:t xml:space="preserve"> </w:t>
      </w:r>
      <w:r>
        <w:t>file in Microsoft Excel. This file contains a few items from the CSI MasterFormat® catalog.</w:t>
      </w:r>
    </w:p>
    <w:p w14:paraId="1FE144C6" w14:textId="77777777" w:rsidR="002C3B1E" w:rsidRDefault="002C3B1E" w:rsidP="002C3B1E">
      <w:pPr>
        <w:pStyle w:val="AUStandard"/>
        <w:numPr>
          <w:ilvl w:val="0"/>
          <w:numId w:val="19"/>
        </w:numPr>
        <w:ind w:left="360"/>
      </w:pPr>
      <w:r>
        <w:t xml:space="preserve">Note the </w:t>
      </w:r>
      <w:r>
        <w:rPr>
          <w:b/>
        </w:rPr>
        <w:t xml:space="preserve">ID </w:t>
      </w:r>
      <w:r>
        <w:t xml:space="preserve">column contains </w:t>
      </w:r>
      <w:r>
        <w:rPr>
          <w:i/>
        </w:rPr>
        <w:t xml:space="preserve">unique </w:t>
      </w:r>
      <w:r>
        <w:t xml:space="preserve">entries. These can be numeric or alphanumeric, they just have to be unique. The </w:t>
      </w:r>
      <w:r>
        <w:rPr>
          <w:b/>
        </w:rPr>
        <w:t xml:space="preserve">Description </w:t>
      </w:r>
      <w:r>
        <w:t>column contains a material description corresponding to the key with which it is associated.</w:t>
      </w:r>
    </w:p>
    <w:p w14:paraId="201818CE" w14:textId="77777777" w:rsidR="002C3B1E" w:rsidRDefault="002C3B1E" w:rsidP="002C3B1E">
      <w:pPr>
        <w:pStyle w:val="AUStandard"/>
      </w:pPr>
    </w:p>
    <w:p w14:paraId="577C50A4" w14:textId="77777777" w:rsidR="002C3B1E" w:rsidRDefault="002C3B1E" w:rsidP="002C3B1E">
      <w:pPr>
        <w:pStyle w:val="AUStandard"/>
        <w:keepNext/>
        <w:jc w:val="center"/>
      </w:pPr>
      <w:r w:rsidRPr="00C5002D">
        <w:rPr>
          <w:noProof/>
        </w:rPr>
        <w:drawing>
          <wp:inline distT="0" distB="0" distL="0" distR="0" wp14:anchorId="451E62B9" wp14:editId="39BE1F1C">
            <wp:extent cx="2185416" cy="1115568"/>
            <wp:effectExtent l="0" t="0" r="5715"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85416" cy="1115568"/>
                    </a:xfrm>
                    <a:prstGeom prst="rect">
                      <a:avLst/>
                    </a:prstGeom>
                  </pic:spPr>
                </pic:pic>
              </a:graphicData>
            </a:graphic>
          </wp:inline>
        </w:drawing>
      </w:r>
    </w:p>
    <w:p w14:paraId="572E95CE" w14:textId="16699AD0"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42</w:t>
      </w:r>
      <w:r w:rsidR="00524106">
        <w:rPr>
          <w:noProof/>
        </w:rPr>
        <w:fldChar w:fldCharType="end"/>
      </w:r>
      <w:r>
        <w:t xml:space="preserve"> Excel file containing CSI keynotes</w:t>
      </w:r>
    </w:p>
    <w:p w14:paraId="3135E97C" w14:textId="77777777" w:rsidR="002C3B1E" w:rsidRPr="00902A36" w:rsidRDefault="002C3B1E" w:rsidP="002C3B1E">
      <w:pPr>
        <w:pStyle w:val="AUStandard"/>
      </w:pPr>
    </w:p>
    <w:p w14:paraId="7C4B183A" w14:textId="77777777" w:rsidR="002C3B1E" w:rsidRDefault="002C3B1E" w:rsidP="002C3B1E">
      <w:pPr>
        <w:pStyle w:val="AUStandard"/>
        <w:numPr>
          <w:ilvl w:val="0"/>
          <w:numId w:val="19"/>
        </w:numPr>
      </w:pPr>
      <w:r>
        <w:t xml:space="preserve">Close the </w:t>
      </w:r>
      <w:r>
        <w:rPr>
          <w:b/>
        </w:rPr>
        <w:t xml:space="preserve">CSI.xlsx </w:t>
      </w:r>
      <w:r>
        <w:t>file.</w:t>
      </w:r>
    </w:p>
    <w:p w14:paraId="67ED75A2" w14:textId="77777777" w:rsidR="002C3B1E" w:rsidRDefault="002C3B1E" w:rsidP="002C3B1E">
      <w:pPr>
        <w:pStyle w:val="AUStandard"/>
        <w:numPr>
          <w:ilvl w:val="0"/>
          <w:numId w:val="19"/>
        </w:numPr>
      </w:pPr>
      <w:r>
        <w:t xml:space="preserve">Open the </w:t>
      </w:r>
      <w:r>
        <w:rPr>
          <w:b/>
        </w:rPr>
        <w:t xml:space="preserve">Keynote Sample.dwg </w:t>
      </w:r>
      <w:r>
        <w:t>file in that same folder. The drawing contains a section through part of a wall, with a few items called out by CSI number.</w:t>
      </w:r>
    </w:p>
    <w:p w14:paraId="1BC6BEC4" w14:textId="77777777" w:rsidR="002C3B1E" w:rsidRDefault="002C3B1E" w:rsidP="002C3B1E">
      <w:pPr>
        <w:pStyle w:val="AUStandard"/>
      </w:pPr>
    </w:p>
    <w:p w14:paraId="329122CC" w14:textId="77777777" w:rsidR="002C3B1E" w:rsidRDefault="002C3B1E" w:rsidP="002C3B1E">
      <w:pPr>
        <w:pStyle w:val="AUStandard"/>
        <w:keepNext/>
        <w:jc w:val="center"/>
      </w:pPr>
      <w:r>
        <w:rPr>
          <w:noProof/>
        </w:rPr>
        <w:lastRenderedPageBreak/>
        <w:drawing>
          <wp:inline distT="0" distB="0" distL="0" distR="0" wp14:anchorId="4DBC4F16" wp14:editId="4C32D7A2">
            <wp:extent cx="5870448" cy="4690872"/>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70448" cy="4690872"/>
                    </a:xfrm>
                    <a:prstGeom prst="rect">
                      <a:avLst/>
                    </a:prstGeom>
                  </pic:spPr>
                </pic:pic>
              </a:graphicData>
            </a:graphic>
          </wp:inline>
        </w:drawing>
      </w:r>
    </w:p>
    <w:p w14:paraId="04F0AB6D" w14:textId="7AB8E09C"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43</w:t>
      </w:r>
      <w:r w:rsidR="00524106">
        <w:rPr>
          <w:noProof/>
        </w:rPr>
        <w:fldChar w:fldCharType="end"/>
      </w:r>
      <w:r>
        <w:t xml:space="preserve"> Keynote Sample drawing</w:t>
      </w:r>
    </w:p>
    <w:p w14:paraId="1FED3ABC" w14:textId="77777777" w:rsidR="002C3B1E" w:rsidRDefault="002C3B1E" w:rsidP="002C3B1E">
      <w:pPr>
        <w:pStyle w:val="AUStandard"/>
        <w:ind w:left="360"/>
      </w:pPr>
    </w:p>
    <w:p w14:paraId="6AF2F25F" w14:textId="77777777" w:rsidR="002C3B1E" w:rsidRDefault="002C3B1E" w:rsidP="002C3B1E">
      <w:pPr>
        <w:pStyle w:val="AUStandard"/>
      </w:pPr>
      <w:r>
        <w:t>The point of this exercise is to build a sheet-specific Keynotes table, showing the description (from the Excel file) corresponding to the callouts actually used in the drawing.</w:t>
      </w:r>
    </w:p>
    <w:p w14:paraId="05490992" w14:textId="77777777" w:rsidR="002C3B1E" w:rsidRDefault="002C3B1E" w:rsidP="002C3B1E">
      <w:pPr>
        <w:pStyle w:val="AUStandard"/>
        <w:ind w:left="360"/>
      </w:pPr>
    </w:p>
    <w:p w14:paraId="5E00DE9C" w14:textId="77777777" w:rsidR="002C3B1E" w:rsidRDefault="002C3B1E" w:rsidP="002C3B1E">
      <w:pPr>
        <w:pStyle w:val="AUStandard"/>
        <w:numPr>
          <w:ilvl w:val="0"/>
          <w:numId w:val="19"/>
        </w:numPr>
        <w:ind w:left="360"/>
      </w:pPr>
      <w:r>
        <w:t xml:space="preserve">Start the Data Extraction wizard, and create a new data extraction file named </w:t>
      </w:r>
      <w:r>
        <w:rPr>
          <w:b/>
        </w:rPr>
        <w:t>Keynotes.dxe</w:t>
      </w:r>
      <w:r>
        <w:t>.</w:t>
      </w:r>
    </w:p>
    <w:p w14:paraId="6268E5D4" w14:textId="77777777" w:rsidR="002C3B1E" w:rsidRDefault="002C3B1E" w:rsidP="002C3B1E">
      <w:pPr>
        <w:pStyle w:val="AUStandard"/>
        <w:numPr>
          <w:ilvl w:val="0"/>
          <w:numId w:val="19"/>
        </w:numPr>
        <w:ind w:left="360"/>
      </w:pPr>
      <w:r>
        <w:t xml:space="preserve">Select the </w:t>
      </w:r>
      <w:r>
        <w:rPr>
          <w:b/>
        </w:rPr>
        <w:t xml:space="preserve">Keynote </w:t>
      </w:r>
      <w:r>
        <w:t>block in step 3.</w:t>
      </w:r>
    </w:p>
    <w:p w14:paraId="6D45EA14" w14:textId="77777777" w:rsidR="002C3B1E" w:rsidRDefault="002C3B1E" w:rsidP="002C3B1E">
      <w:pPr>
        <w:pStyle w:val="AUStandard"/>
        <w:numPr>
          <w:ilvl w:val="0"/>
          <w:numId w:val="19"/>
        </w:numPr>
        <w:ind w:left="360"/>
      </w:pPr>
      <w:r>
        <w:t xml:space="preserve">Select the </w:t>
      </w:r>
      <w:r>
        <w:rPr>
          <w:b/>
        </w:rPr>
        <w:t xml:space="preserve">Keynote </w:t>
      </w:r>
      <w:r>
        <w:t>attribute in step 4.</w:t>
      </w:r>
    </w:p>
    <w:p w14:paraId="2E31E8F8" w14:textId="77777777" w:rsidR="002C3B1E" w:rsidRDefault="002C3B1E" w:rsidP="002C3B1E">
      <w:pPr>
        <w:pStyle w:val="AUStandard"/>
        <w:numPr>
          <w:ilvl w:val="0"/>
          <w:numId w:val="19"/>
        </w:numPr>
        <w:ind w:left="360"/>
      </w:pPr>
      <w:r>
        <w:t>In step 5, do the following:</w:t>
      </w:r>
    </w:p>
    <w:p w14:paraId="4BC3348E" w14:textId="77777777" w:rsidR="002C3B1E" w:rsidRDefault="002C3B1E" w:rsidP="002C3B1E">
      <w:pPr>
        <w:pStyle w:val="AUStandard"/>
        <w:numPr>
          <w:ilvl w:val="0"/>
          <w:numId w:val="19"/>
        </w:numPr>
        <w:ind w:left="360"/>
      </w:pPr>
      <w:r>
        <w:t xml:space="preserve">Uncheck </w:t>
      </w:r>
      <w:r>
        <w:rPr>
          <w:b/>
        </w:rPr>
        <w:t xml:space="preserve">Show count column </w:t>
      </w:r>
      <w:r>
        <w:t xml:space="preserve">and </w:t>
      </w:r>
      <w:r>
        <w:rPr>
          <w:b/>
        </w:rPr>
        <w:t>Show name column</w:t>
      </w:r>
      <w:r>
        <w:t>.</w:t>
      </w:r>
    </w:p>
    <w:p w14:paraId="1AC409D9" w14:textId="77777777" w:rsidR="002C3B1E" w:rsidRDefault="002C3B1E" w:rsidP="002C3B1E">
      <w:pPr>
        <w:pStyle w:val="AUStandard"/>
        <w:numPr>
          <w:ilvl w:val="0"/>
          <w:numId w:val="19"/>
        </w:numPr>
        <w:ind w:left="360"/>
      </w:pPr>
      <w:r>
        <w:t xml:space="preserve">Click the </w:t>
      </w:r>
      <w:r>
        <w:rPr>
          <w:b/>
        </w:rPr>
        <w:t xml:space="preserve">Link External Data </w:t>
      </w:r>
      <w:r>
        <w:t>button.</w:t>
      </w:r>
    </w:p>
    <w:p w14:paraId="6DBA90A3" w14:textId="77777777" w:rsidR="002C3B1E" w:rsidRDefault="002C3B1E" w:rsidP="002C3B1E">
      <w:pPr>
        <w:pStyle w:val="AUStandard"/>
      </w:pPr>
    </w:p>
    <w:p w14:paraId="294BB002" w14:textId="77777777" w:rsidR="002C3B1E" w:rsidRDefault="002C3B1E" w:rsidP="002C3B1E">
      <w:pPr>
        <w:pStyle w:val="AUStandard"/>
        <w:keepNext/>
        <w:jc w:val="center"/>
      </w:pPr>
      <w:r>
        <w:rPr>
          <w:noProof/>
        </w:rPr>
        <w:lastRenderedPageBreak/>
        <w:drawing>
          <wp:inline distT="0" distB="0" distL="0" distR="0" wp14:anchorId="5587371E" wp14:editId="3F5A6EDD">
            <wp:extent cx="2457143" cy="1466667"/>
            <wp:effectExtent l="0" t="0" r="635"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143" cy="1466667"/>
                    </a:xfrm>
                    <a:prstGeom prst="rect">
                      <a:avLst/>
                    </a:prstGeom>
                  </pic:spPr>
                </pic:pic>
              </a:graphicData>
            </a:graphic>
          </wp:inline>
        </w:drawing>
      </w:r>
    </w:p>
    <w:p w14:paraId="57ABFAB1" w14:textId="6DB19A30" w:rsidR="002C3B1E" w:rsidRPr="00C5002D"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44</w:t>
      </w:r>
      <w:r w:rsidR="00524106">
        <w:rPr>
          <w:noProof/>
        </w:rPr>
        <w:fldChar w:fldCharType="end"/>
      </w:r>
      <w:r>
        <w:t xml:space="preserve"> Linking External Data</w:t>
      </w:r>
    </w:p>
    <w:p w14:paraId="7BBD3A74" w14:textId="77777777" w:rsidR="002C3B1E" w:rsidRDefault="002C3B1E" w:rsidP="002C3B1E">
      <w:pPr>
        <w:pStyle w:val="AUStandard"/>
      </w:pPr>
    </w:p>
    <w:p w14:paraId="25787266" w14:textId="77777777" w:rsidR="002C3B1E" w:rsidRDefault="002C3B1E" w:rsidP="002C3B1E">
      <w:pPr>
        <w:pStyle w:val="AUSubheadingText"/>
        <w:numPr>
          <w:ilvl w:val="0"/>
          <w:numId w:val="19"/>
        </w:numPr>
        <w:ind w:left="360"/>
      </w:pPr>
      <w:r>
        <w:t xml:space="preserve">Click </w:t>
      </w:r>
      <w:r>
        <w:rPr>
          <w:b/>
        </w:rPr>
        <w:t xml:space="preserve">Launch Data Link Manager </w:t>
      </w:r>
      <w:r w:rsidRPr="00902A36">
        <w:rPr>
          <w:b/>
          <w:noProof/>
        </w:rPr>
        <w:drawing>
          <wp:inline distT="0" distB="0" distL="0" distR="0" wp14:anchorId="0B5BDC85" wp14:editId="5E2791B0">
            <wp:extent cx="247619" cy="247619"/>
            <wp:effectExtent l="0" t="0" r="635"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7619" cy="247619"/>
                    </a:xfrm>
                    <a:prstGeom prst="rect">
                      <a:avLst/>
                    </a:prstGeom>
                  </pic:spPr>
                </pic:pic>
              </a:graphicData>
            </a:graphic>
          </wp:inline>
        </w:drawing>
      </w:r>
      <w:r>
        <w:t>.</w:t>
      </w:r>
    </w:p>
    <w:p w14:paraId="18C96915" w14:textId="77777777" w:rsidR="002C3B1E" w:rsidRDefault="002C3B1E" w:rsidP="002C3B1E">
      <w:pPr>
        <w:pStyle w:val="AUSubheadingText"/>
        <w:numPr>
          <w:ilvl w:val="0"/>
          <w:numId w:val="19"/>
        </w:numPr>
        <w:ind w:left="360"/>
      </w:pPr>
      <w:r>
        <w:t xml:space="preserve">Click </w:t>
      </w:r>
      <w:r>
        <w:rPr>
          <w:b/>
        </w:rPr>
        <w:t>Create a new Excel Data Link</w:t>
      </w:r>
      <w:r>
        <w:t xml:space="preserve"> and enter the name </w:t>
      </w:r>
      <w:r>
        <w:rPr>
          <w:b/>
        </w:rPr>
        <w:t>CSI</w:t>
      </w:r>
      <w:r>
        <w:t>.</w:t>
      </w:r>
    </w:p>
    <w:p w14:paraId="01D0FCAF" w14:textId="77777777" w:rsidR="002C3B1E" w:rsidRPr="002236DA" w:rsidRDefault="002C3B1E" w:rsidP="002C3B1E">
      <w:pPr>
        <w:pStyle w:val="AUSubheadingText"/>
        <w:numPr>
          <w:ilvl w:val="0"/>
          <w:numId w:val="19"/>
        </w:numPr>
        <w:ind w:left="360"/>
      </w:pPr>
      <w:r>
        <w:t xml:space="preserve">Browse to the sample files directory and select </w:t>
      </w:r>
      <w:r w:rsidRPr="004F0F19">
        <w:rPr>
          <w:rStyle w:val="FilenameChar"/>
        </w:rPr>
        <w:t>CSI.xlsx</w:t>
      </w:r>
      <w:r>
        <w:rPr>
          <w:b/>
        </w:rPr>
        <w:t>.</w:t>
      </w:r>
    </w:p>
    <w:p w14:paraId="497A85F0" w14:textId="77777777" w:rsidR="002C3B1E" w:rsidRDefault="002C3B1E" w:rsidP="002C3B1E">
      <w:pPr>
        <w:pStyle w:val="AUSubheadingText"/>
        <w:numPr>
          <w:ilvl w:val="0"/>
          <w:numId w:val="19"/>
        </w:numPr>
        <w:ind w:left="360"/>
      </w:pPr>
      <w:r>
        <w:t xml:space="preserve">Verify that </w:t>
      </w:r>
      <w:r>
        <w:rPr>
          <w:b/>
        </w:rPr>
        <w:t>Sheet1</w:t>
      </w:r>
      <w:r>
        <w:t xml:space="preserve"> is selected and </w:t>
      </w:r>
      <w:r>
        <w:rPr>
          <w:b/>
        </w:rPr>
        <w:t>Link entire sheet</w:t>
      </w:r>
      <w:r>
        <w:t xml:space="preserve"> then click OK twice.</w:t>
      </w:r>
    </w:p>
    <w:p w14:paraId="7C712326" w14:textId="77777777" w:rsidR="002C3B1E" w:rsidRDefault="002C3B1E" w:rsidP="002C3B1E">
      <w:pPr>
        <w:pStyle w:val="AUSubheadingText"/>
      </w:pPr>
    </w:p>
    <w:p w14:paraId="1B5E6D48" w14:textId="77777777" w:rsidR="002C3B1E" w:rsidRDefault="002C3B1E" w:rsidP="002C3B1E">
      <w:pPr>
        <w:pStyle w:val="AUSubheadingText"/>
        <w:keepNext/>
        <w:jc w:val="center"/>
      </w:pPr>
      <w:r>
        <w:rPr>
          <w:noProof/>
        </w:rPr>
        <w:drawing>
          <wp:inline distT="0" distB="0" distL="0" distR="0" wp14:anchorId="2F0CEFB2" wp14:editId="1E544294">
            <wp:extent cx="2377440" cy="2615184"/>
            <wp:effectExtent l="0" t="0" r="381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77440" cy="2615184"/>
                    </a:xfrm>
                    <a:prstGeom prst="rect">
                      <a:avLst/>
                    </a:prstGeom>
                  </pic:spPr>
                </pic:pic>
              </a:graphicData>
            </a:graphic>
          </wp:inline>
        </w:drawing>
      </w:r>
    </w:p>
    <w:p w14:paraId="10931C08" w14:textId="03B226DC"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45</w:t>
      </w:r>
      <w:r w:rsidR="00524106">
        <w:rPr>
          <w:noProof/>
        </w:rPr>
        <w:fldChar w:fldCharType="end"/>
      </w:r>
      <w:r>
        <w:t xml:space="preserve"> Excel Data Link</w:t>
      </w:r>
    </w:p>
    <w:p w14:paraId="76A70D35" w14:textId="77777777" w:rsidR="002C3B1E" w:rsidRDefault="002C3B1E" w:rsidP="002C3B1E">
      <w:pPr>
        <w:pStyle w:val="AUSubheadingText"/>
      </w:pPr>
    </w:p>
    <w:p w14:paraId="01B2B433" w14:textId="77777777" w:rsidR="002C3B1E" w:rsidRDefault="002C3B1E" w:rsidP="002C3B1E">
      <w:pPr>
        <w:pStyle w:val="AUStandard"/>
        <w:numPr>
          <w:ilvl w:val="0"/>
          <w:numId w:val="19"/>
        </w:numPr>
        <w:ind w:left="360"/>
      </w:pPr>
      <w:r>
        <w:t xml:space="preserve">Select </w:t>
      </w:r>
      <w:r>
        <w:rPr>
          <w:b/>
        </w:rPr>
        <w:t>KEYNOTE</w:t>
      </w:r>
      <w:r>
        <w:t xml:space="preserve"> in the </w:t>
      </w:r>
      <w:r>
        <w:rPr>
          <w:b/>
        </w:rPr>
        <w:t>Drawing data column</w:t>
      </w:r>
      <w:r>
        <w:t xml:space="preserve"> and </w:t>
      </w:r>
      <w:r>
        <w:rPr>
          <w:b/>
        </w:rPr>
        <w:t xml:space="preserve">ID </w:t>
      </w:r>
      <w:r>
        <w:t xml:space="preserve">in the </w:t>
      </w:r>
      <w:r>
        <w:rPr>
          <w:b/>
        </w:rPr>
        <w:t>External data column</w:t>
      </w:r>
      <w:r>
        <w:t xml:space="preserve">, then click </w:t>
      </w:r>
      <w:r>
        <w:rPr>
          <w:b/>
        </w:rPr>
        <w:t>Check Match</w:t>
      </w:r>
      <w:r>
        <w:t>.</w:t>
      </w:r>
    </w:p>
    <w:p w14:paraId="3FB7CB70" w14:textId="77777777" w:rsidR="002C3B1E" w:rsidRDefault="002C3B1E" w:rsidP="002C3B1E">
      <w:pPr>
        <w:pStyle w:val="AUStandard"/>
      </w:pPr>
    </w:p>
    <w:p w14:paraId="09046966" w14:textId="77777777" w:rsidR="002C3B1E" w:rsidRDefault="002C3B1E" w:rsidP="002C3B1E">
      <w:pPr>
        <w:pStyle w:val="AUStandard"/>
        <w:keepNext/>
        <w:jc w:val="center"/>
      </w:pPr>
      <w:r>
        <w:rPr>
          <w:noProof/>
        </w:rPr>
        <w:lastRenderedPageBreak/>
        <w:drawing>
          <wp:inline distT="0" distB="0" distL="0" distR="0" wp14:anchorId="218AE31C" wp14:editId="68377D9D">
            <wp:extent cx="3621024" cy="2624328"/>
            <wp:effectExtent l="0" t="0" r="0" b="50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21024" cy="2624328"/>
                    </a:xfrm>
                    <a:prstGeom prst="rect">
                      <a:avLst/>
                    </a:prstGeom>
                  </pic:spPr>
                </pic:pic>
              </a:graphicData>
            </a:graphic>
          </wp:inline>
        </w:drawing>
      </w:r>
    </w:p>
    <w:p w14:paraId="094C3324" w14:textId="4EF3A7B3"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46</w:t>
      </w:r>
      <w:r w:rsidR="00524106">
        <w:rPr>
          <w:noProof/>
        </w:rPr>
        <w:fldChar w:fldCharType="end"/>
      </w:r>
      <w:r>
        <w:t xml:space="preserve"> Data matching</w:t>
      </w:r>
    </w:p>
    <w:p w14:paraId="4B52B1B0" w14:textId="77777777" w:rsidR="002C3B1E" w:rsidRDefault="002C3B1E" w:rsidP="002C3B1E">
      <w:pPr>
        <w:pStyle w:val="AUStandard"/>
        <w:rPr>
          <w:b/>
        </w:rPr>
      </w:pPr>
    </w:p>
    <w:p w14:paraId="3E777CF6" w14:textId="77777777" w:rsidR="002C3B1E" w:rsidRDefault="002C3B1E" w:rsidP="002C3B1E">
      <w:pPr>
        <w:pStyle w:val="AUStandard"/>
      </w:pPr>
      <w:r>
        <w:t xml:space="preserve">Identifying these “keys” is crucial for getting the external data to link up. Your Excel file must contain </w:t>
      </w:r>
      <w:r>
        <w:rPr>
          <w:i/>
        </w:rPr>
        <w:t xml:space="preserve">unique </w:t>
      </w:r>
      <w:r>
        <w:t>values in the external data column (“ID” in the example used here). AutoCAD matches this up with the value you identify as the drawing data column (“KEYNOTE” in the example shown here).</w:t>
      </w:r>
    </w:p>
    <w:p w14:paraId="0901C2E9" w14:textId="77777777" w:rsidR="002C3B1E" w:rsidRDefault="002C3B1E" w:rsidP="002C3B1E">
      <w:pPr>
        <w:pStyle w:val="AUStandard"/>
      </w:pPr>
    </w:p>
    <w:p w14:paraId="239F1A72" w14:textId="77777777" w:rsidR="002C3B1E" w:rsidRDefault="002C3B1E" w:rsidP="002C3B1E">
      <w:pPr>
        <w:pStyle w:val="AUStandard"/>
        <w:numPr>
          <w:ilvl w:val="0"/>
          <w:numId w:val="19"/>
        </w:numPr>
        <w:ind w:left="360"/>
      </w:pPr>
      <w:r>
        <w:t>You can select any additional columns from your Excel file to add to any data you’re extracting from AutoCAD itself.</w:t>
      </w:r>
    </w:p>
    <w:p w14:paraId="29C64AED" w14:textId="77777777" w:rsidR="002C3B1E" w:rsidRDefault="002C3B1E" w:rsidP="002C3B1E">
      <w:pPr>
        <w:pStyle w:val="AUStandard"/>
        <w:numPr>
          <w:ilvl w:val="0"/>
          <w:numId w:val="19"/>
        </w:numPr>
        <w:ind w:left="360"/>
      </w:pPr>
      <w:r>
        <w:t xml:space="preserve">Click </w:t>
      </w:r>
      <w:r w:rsidRPr="005600DE">
        <w:rPr>
          <w:b/>
        </w:rPr>
        <w:t>OK</w:t>
      </w:r>
      <w:r>
        <w:t xml:space="preserve"> to return to step 5.</w:t>
      </w:r>
    </w:p>
    <w:p w14:paraId="373532D3" w14:textId="77777777" w:rsidR="002C3B1E" w:rsidRDefault="002C3B1E" w:rsidP="002C3B1E">
      <w:pPr>
        <w:pStyle w:val="AUStandard"/>
      </w:pPr>
    </w:p>
    <w:p w14:paraId="0EEBA27F" w14:textId="77777777" w:rsidR="002C3B1E" w:rsidRDefault="002C3B1E" w:rsidP="002C3B1E">
      <w:pPr>
        <w:pStyle w:val="AUStandard"/>
        <w:keepNext/>
        <w:jc w:val="center"/>
      </w:pPr>
      <w:r>
        <w:rPr>
          <w:noProof/>
        </w:rPr>
        <w:drawing>
          <wp:inline distT="0" distB="0" distL="0" distR="0" wp14:anchorId="33DAE513" wp14:editId="6F92D919">
            <wp:extent cx="1600200" cy="1380744"/>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00200" cy="1380744"/>
                    </a:xfrm>
                    <a:prstGeom prst="rect">
                      <a:avLst/>
                    </a:prstGeom>
                  </pic:spPr>
                </pic:pic>
              </a:graphicData>
            </a:graphic>
          </wp:inline>
        </w:drawing>
      </w:r>
    </w:p>
    <w:p w14:paraId="00C58D73" w14:textId="7651F0F1"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47</w:t>
      </w:r>
      <w:r w:rsidR="00524106">
        <w:rPr>
          <w:noProof/>
        </w:rPr>
        <w:fldChar w:fldCharType="end"/>
      </w:r>
      <w:r>
        <w:t xml:space="preserve"> Linked columns</w:t>
      </w:r>
    </w:p>
    <w:p w14:paraId="35D027CE" w14:textId="77777777" w:rsidR="002C3B1E" w:rsidRDefault="002C3B1E" w:rsidP="002C3B1E">
      <w:pPr>
        <w:pStyle w:val="AUStandard"/>
        <w:rPr>
          <w:b/>
        </w:rPr>
      </w:pPr>
    </w:p>
    <w:p w14:paraId="0D93D811" w14:textId="77777777" w:rsidR="002C3B1E" w:rsidRDefault="002C3B1E" w:rsidP="002C3B1E">
      <w:pPr>
        <w:pStyle w:val="AUStandard"/>
        <w:numPr>
          <w:ilvl w:val="0"/>
          <w:numId w:val="19"/>
        </w:numPr>
        <w:ind w:left="360"/>
      </w:pPr>
      <w:r>
        <w:t xml:space="preserve">Rename the ID column to </w:t>
      </w:r>
      <w:r>
        <w:rPr>
          <w:b/>
        </w:rPr>
        <w:t xml:space="preserve">Key </w:t>
      </w:r>
      <w:r>
        <w:t>and sort on that column.</w:t>
      </w:r>
    </w:p>
    <w:p w14:paraId="7BD4B507" w14:textId="77777777" w:rsidR="002C3B1E" w:rsidRDefault="002C3B1E" w:rsidP="002C3B1E">
      <w:pPr>
        <w:pStyle w:val="AUStandard"/>
        <w:numPr>
          <w:ilvl w:val="0"/>
          <w:numId w:val="19"/>
        </w:numPr>
        <w:ind w:left="360"/>
      </w:pPr>
      <w:r>
        <w:t xml:space="preserve">In step 6, select </w:t>
      </w:r>
      <w:r>
        <w:rPr>
          <w:b/>
        </w:rPr>
        <w:t>Insert data extraction table</w:t>
      </w:r>
      <w:r>
        <w:t>.</w:t>
      </w:r>
    </w:p>
    <w:p w14:paraId="2A31B7DE" w14:textId="77777777" w:rsidR="002C3B1E" w:rsidRDefault="002C3B1E" w:rsidP="002C3B1E">
      <w:pPr>
        <w:pStyle w:val="AUStandard"/>
        <w:numPr>
          <w:ilvl w:val="0"/>
          <w:numId w:val="19"/>
        </w:numPr>
        <w:ind w:left="360"/>
      </w:pPr>
      <w:r>
        <w:t xml:space="preserve">In step 7, enter </w:t>
      </w:r>
      <w:r>
        <w:rPr>
          <w:b/>
        </w:rPr>
        <w:t xml:space="preserve">KEYNOTES </w:t>
      </w:r>
      <w:r>
        <w:t>as the title for your table.</w:t>
      </w:r>
    </w:p>
    <w:p w14:paraId="50678FE5" w14:textId="77777777" w:rsidR="002C3B1E" w:rsidRDefault="002C3B1E" w:rsidP="002C3B1E">
      <w:pPr>
        <w:pStyle w:val="AUStandard"/>
        <w:numPr>
          <w:ilvl w:val="0"/>
          <w:numId w:val="19"/>
        </w:numPr>
        <w:ind w:left="360"/>
      </w:pPr>
      <w:r>
        <w:t>Finish the wizard and insert your table.</w:t>
      </w:r>
    </w:p>
    <w:p w14:paraId="300832A3" w14:textId="77777777" w:rsidR="002C3B1E" w:rsidRDefault="002C3B1E" w:rsidP="002C3B1E">
      <w:pPr>
        <w:pStyle w:val="AUStandard"/>
      </w:pPr>
    </w:p>
    <w:p w14:paraId="458B6703" w14:textId="77777777" w:rsidR="002C3B1E" w:rsidRDefault="002C3B1E" w:rsidP="002C3B1E">
      <w:pPr>
        <w:pStyle w:val="AUStandard"/>
      </w:pPr>
      <w:r>
        <w:t xml:space="preserve">You can close the </w:t>
      </w:r>
      <w:r w:rsidRPr="005600DE">
        <w:rPr>
          <w:rStyle w:val="FilenameChar"/>
        </w:rPr>
        <w:t>Keynote Sample.dwg</w:t>
      </w:r>
      <w:r>
        <w:t xml:space="preserve"> when you are finished.</w:t>
      </w:r>
    </w:p>
    <w:p w14:paraId="0FFBC917" w14:textId="77777777" w:rsidR="002C3B1E" w:rsidRDefault="002C3B1E" w:rsidP="002C3B1E">
      <w:pPr>
        <w:pStyle w:val="AUStandard"/>
      </w:pPr>
    </w:p>
    <w:p w14:paraId="495E3984" w14:textId="77777777" w:rsidR="002C3B1E" w:rsidRDefault="002C3B1E" w:rsidP="002C3B1E">
      <w:pPr>
        <w:pStyle w:val="AUStandard"/>
        <w:keepNext/>
      </w:pPr>
      <w:r>
        <w:rPr>
          <w:noProof/>
        </w:rPr>
        <w:lastRenderedPageBreak/>
        <w:drawing>
          <wp:inline distT="0" distB="0" distL="0" distR="0" wp14:anchorId="6F9F940F" wp14:editId="57FFE694">
            <wp:extent cx="5943600" cy="1141730"/>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141730"/>
                    </a:xfrm>
                    <a:prstGeom prst="rect">
                      <a:avLst/>
                    </a:prstGeom>
                  </pic:spPr>
                </pic:pic>
              </a:graphicData>
            </a:graphic>
          </wp:inline>
        </w:drawing>
      </w:r>
    </w:p>
    <w:p w14:paraId="3ED165B4" w14:textId="5A20C341"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48</w:t>
      </w:r>
      <w:r w:rsidR="00524106">
        <w:rPr>
          <w:noProof/>
        </w:rPr>
        <w:fldChar w:fldCharType="end"/>
      </w:r>
      <w:r>
        <w:t xml:space="preserve"> Finished data-linked table</w:t>
      </w:r>
    </w:p>
    <w:p w14:paraId="023781B0" w14:textId="77777777" w:rsidR="002C3B1E" w:rsidRDefault="002C3B1E" w:rsidP="002C3B1E">
      <w:pPr>
        <w:pStyle w:val="AUSubheading2"/>
        <w:rPr>
          <w:lang w:val="en-US"/>
        </w:rPr>
      </w:pPr>
    </w:p>
    <w:p w14:paraId="2676E181" w14:textId="77777777" w:rsidR="002C3B1E" w:rsidRDefault="002C3B1E" w:rsidP="002C3B1E">
      <w:pPr>
        <w:pStyle w:val="AUSubheading2"/>
        <w:rPr>
          <w:lang w:val="en-US"/>
        </w:rPr>
      </w:pPr>
      <w:r>
        <w:rPr>
          <w:lang w:val="en-US"/>
        </w:rPr>
        <w:t>Bonus Exercise #3</w:t>
      </w:r>
    </w:p>
    <w:p w14:paraId="39B5DDEB" w14:textId="77777777" w:rsidR="002C3B1E" w:rsidRDefault="002C3B1E" w:rsidP="002C3B1E">
      <w:pPr>
        <w:pStyle w:val="AUSubheadingText"/>
      </w:pPr>
      <w:r>
        <w:t>Do we still have more time? Great! Let’s build a room schedule, then look at what needs to happen when we add an attribute to the block upon which our data extraction depends.</w:t>
      </w:r>
    </w:p>
    <w:p w14:paraId="110F58DD" w14:textId="77777777" w:rsidR="002C3B1E" w:rsidRDefault="002C3B1E" w:rsidP="002C3B1E">
      <w:pPr>
        <w:pStyle w:val="AUSubheadingText"/>
      </w:pPr>
    </w:p>
    <w:p w14:paraId="14D0DD9F" w14:textId="77777777" w:rsidR="002C3B1E" w:rsidRDefault="002C3B1E" w:rsidP="002C3B1E">
      <w:pPr>
        <w:pStyle w:val="AUSubheadingText"/>
        <w:numPr>
          <w:ilvl w:val="0"/>
          <w:numId w:val="10"/>
        </w:numPr>
      </w:pPr>
      <w:r>
        <w:t xml:space="preserve">Open the </w:t>
      </w:r>
      <w:r>
        <w:rPr>
          <w:b/>
        </w:rPr>
        <w:t xml:space="preserve">Floor Plan Sample.dwg </w:t>
      </w:r>
      <w:r>
        <w:t>we used earlier in the lab.</w:t>
      </w:r>
    </w:p>
    <w:p w14:paraId="2BD2CD3E" w14:textId="77777777" w:rsidR="002C3B1E" w:rsidRDefault="002C3B1E" w:rsidP="002C3B1E">
      <w:pPr>
        <w:pStyle w:val="AUSubheadingText"/>
        <w:numPr>
          <w:ilvl w:val="0"/>
          <w:numId w:val="10"/>
        </w:numPr>
      </w:pPr>
      <w:r>
        <w:t>Create a layer named Schedules and make it the active layer.</w:t>
      </w:r>
    </w:p>
    <w:p w14:paraId="51188B01" w14:textId="77777777" w:rsidR="002C3B1E" w:rsidRDefault="002C3B1E" w:rsidP="002C3B1E">
      <w:pPr>
        <w:pStyle w:val="AUSubheadingText"/>
        <w:numPr>
          <w:ilvl w:val="0"/>
          <w:numId w:val="10"/>
        </w:numPr>
      </w:pPr>
      <w:r>
        <w:t xml:space="preserve">On the ribbon, go to </w:t>
      </w:r>
      <w:r w:rsidRPr="005D4914">
        <w:rPr>
          <w:b/>
        </w:rPr>
        <w:t>Insert &gt; Linking &amp; Extraction</w:t>
      </w:r>
      <w:r>
        <w:t xml:space="preserve">, then click </w:t>
      </w:r>
      <w:r w:rsidRPr="005D4914">
        <w:rPr>
          <w:b/>
        </w:rPr>
        <w:t>Extract Data</w:t>
      </w:r>
      <w:r>
        <w:t>.</w:t>
      </w:r>
    </w:p>
    <w:p w14:paraId="35998A25" w14:textId="77777777" w:rsidR="002C3B1E" w:rsidRDefault="002C3B1E" w:rsidP="002C3B1E">
      <w:pPr>
        <w:pStyle w:val="AUSubheadingText"/>
        <w:numPr>
          <w:ilvl w:val="0"/>
          <w:numId w:val="10"/>
        </w:numPr>
      </w:pPr>
      <w:r w:rsidRPr="00C95E04">
        <w:t>Create a new data extraction</w:t>
      </w:r>
      <w:r>
        <w:t xml:space="preserve"> named </w:t>
      </w:r>
      <w:r>
        <w:rPr>
          <w:b/>
        </w:rPr>
        <w:t>RoomSchedule.dxe</w:t>
      </w:r>
      <w:r>
        <w:t>.</w:t>
      </w:r>
    </w:p>
    <w:p w14:paraId="5E556CAE" w14:textId="77777777" w:rsidR="002C3B1E" w:rsidRDefault="002C3B1E" w:rsidP="002C3B1E">
      <w:pPr>
        <w:pStyle w:val="AUSubheadingText"/>
        <w:numPr>
          <w:ilvl w:val="0"/>
          <w:numId w:val="10"/>
        </w:numPr>
      </w:pPr>
      <w:r>
        <w:t xml:space="preserve">In step 3, select only the </w:t>
      </w:r>
      <w:r w:rsidRPr="00CB6996">
        <w:rPr>
          <w:b/>
        </w:rPr>
        <w:t>RMNUM</w:t>
      </w:r>
      <w:r>
        <w:t xml:space="preserve"> block.</w:t>
      </w:r>
    </w:p>
    <w:p w14:paraId="0E3734BE" w14:textId="77777777" w:rsidR="002C3B1E" w:rsidRDefault="002C3B1E" w:rsidP="002C3B1E">
      <w:pPr>
        <w:pStyle w:val="AUSubheadingText"/>
        <w:numPr>
          <w:ilvl w:val="0"/>
          <w:numId w:val="10"/>
        </w:numPr>
      </w:pPr>
      <w:r>
        <w:t xml:space="preserve">In step 4, select only the </w:t>
      </w:r>
      <w:r w:rsidRPr="00C95E04">
        <w:rPr>
          <w:b/>
        </w:rPr>
        <w:t>NUMBER</w:t>
      </w:r>
      <w:r>
        <w:t xml:space="preserve"> attribute.</w:t>
      </w:r>
    </w:p>
    <w:p w14:paraId="76EF1537" w14:textId="77777777" w:rsidR="002C3B1E" w:rsidRDefault="002C3B1E" w:rsidP="002C3B1E">
      <w:pPr>
        <w:pStyle w:val="AUSubheadingText"/>
        <w:numPr>
          <w:ilvl w:val="0"/>
          <w:numId w:val="10"/>
        </w:numPr>
      </w:pPr>
      <w:r>
        <w:t>In step 5, do the following:</w:t>
      </w:r>
    </w:p>
    <w:p w14:paraId="4D0DE806" w14:textId="77777777" w:rsidR="002C3B1E" w:rsidRDefault="002C3B1E" w:rsidP="002C3B1E">
      <w:pPr>
        <w:pStyle w:val="AUSubheadingText"/>
        <w:numPr>
          <w:ilvl w:val="0"/>
          <w:numId w:val="10"/>
        </w:numPr>
      </w:pPr>
      <w:r>
        <w:t xml:space="preserve">Uncheck the </w:t>
      </w:r>
      <w:r w:rsidRPr="005D4914">
        <w:rPr>
          <w:b/>
        </w:rPr>
        <w:t>Show count</w:t>
      </w:r>
      <w:r>
        <w:t xml:space="preserve"> and </w:t>
      </w:r>
      <w:r w:rsidRPr="005D4914">
        <w:rPr>
          <w:b/>
        </w:rPr>
        <w:t>Show name</w:t>
      </w:r>
      <w:r>
        <w:t xml:space="preserve"> column boxes.</w:t>
      </w:r>
    </w:p>
    <w:p w14:paraId="298B1090" w14:textId="77777777" w:rsidR="002C3B1E" w:rsidRDefault="002C3B1E" w:rsidP="002C3B1E">
      <w:pPr>
        <w:pStyle w:val="AUSubheadingText"/>
        <w:numPr>
          <w:ilvl w:val="0"/>
          <w:numId w:val="10"/>
        </w:numPr>
      </w:pPr>
      <w:r>
        <w:t>Click on the NUMBER column to apply sorting (6001 should be at the top).</w:t>
      </w:r>
    </w:p>
    <w:p w14:paraId="57072ABE" w14:textId="77777777" w:rsidR="002C3B1E" w:rsidRDefault="002C3B1E" w:rsidP="002C3B1E">
      <w:pPr>
        <w:pStyle w:val="AUSubheadingText"/>
        <w:numPr>
          <w:ilvl w:val="0"/>
          <w:numId w:val="10"/>
        </w:numPr>
      </w:pPr>
      <w:r w:rsidRPr="00C95E04">
        <w:t xml:space="preserve">Insert </w:t>
      </w:r>
      <w:r>
        <w:t xml:space="preserve">the </w:t>
      </w:r>
      <w:r w:rsidRPr="00C95E04">
        <w:t xml:space="preserve">data extraction table into </w:t>
      </w:r>
      <w:r>
        <w:t xml:space="preserve">the </w:t>
      </w:r>
      <w:r w:rsidRPr="00C95E04">
        <w:t>drawing</w:t>
      </w:r>
      <w:r>
        <w:t xml:space="preserve">, with a table title of </w:t>
      </w:r>
      <w:r>
        <w:rPr>
          <w:b/>
        </w:rPr>
        <w:t>ROOM SCHEDULE</w:t>
      </w:r>
      <w:r>
        <w:t>.</w:t>
      </w:r>
    </w:p>
    <w:p w14:paraId="48FFB156" w14:textId="77777777" w:rsidR="002C3B1E" w:rsidRDefault="002C3B1E" w:rsidP="002C3B1E">
      <w:pPr>
        <w:pStyle w:val="AUStandard"/>
      </w:pPr>
    </w:p>
    <w:p w14:paraId="144302D1" w14:textId="77777777" w:rsidR="002C3B1E" w:rsidRDefault="002C3B1E" w:rsidP="002C3B1E">
      <w:pPr>
        <w:pStyle w:val="AUSubheadingText"/>
      </w:pPr>
      <w:r>
        <w:t>If you started the data extraction command in modelspace, the table will be quite small. We’ll deal with that in a few minutes. While functional, our room schedule leaves a bit to be desired. First, it’s a very lengthy table that will be hard to fit on paper when we print this out. Let’s take advantage of table breaking to help us out.</w:t>
      </w:r>
    </w:p>
    <w:p w14:paraId="69CFC5D8" w14:textId="77777777" w:rsidR="002C3B1E" w:rsidRDefault="002C3B1E" w:rsidP="002C3B1E">
      <w:pPr>
        <w:pStyle w:val="AUStandard"/>
      </w:pPr>
    </w:p>
    <w:p w14:paraId="62E5D8F7" w14:textId="77777777" w:rsidR="002C3B1E" w:rsidRDefault="002C3B1E" w:rsidP="002C3B1E">
      <w:pPr>
        <w:pStyle w:val="AUSubheadingText"/>
        <w:numPr>
          <w:ilvl w:val="0"/>
          <w:numId w:val="10"/>
        </w:numPr>
      </w:pPr>
      <w:r>
        <w:t>Select the table.</w:t>
      </w:r>
    </w:p>
    <w:p w14:paraId="26C17258" w14:textId="77777777" w:rsidR="002C3B1E" w:rsidRDefault="002C3B1E" w:rsidP="002C3B1E">
      <w:pPr>
        <w:pStyle w:val="AUSubheadingText"/>
        <w:numPr>
          <w:ilvl w:val="0"/>
          <w:numId w:val="10"/>
        </w:numPr>
      </w:pPr>
      <w:r>
        <w:t>Using the grip at the very bottom middle of the table, drag up until you’ve created three roughly equal columns.</w:t>
      </w:r>
    </w:p>
    <w:p w14:paraId="664C620C" w14:textId="77777777" w:rsidR="002C3B1E" w:rsidRDefault="002C3B1E" w:rsidP="002C3B1E">
      <w:pPr>
        <w:pStyle w:val="AUStandard"/>
      </w:pPr>
    </w:p>
    <w:p w14:paraId="1B5A5C86" w14:textId="77777777" w:rsidR="002C3B1E" w:rsidRDefault="002C3B1E" w:rsidP="002C3B1E">
      <w:pPr>
        <w:pStyle w:val="AUStandard"/>
        <w:keepNext/>
        <w:jc w:val="center"/>
      </w:pPr>
      <w:r>
        <w:rPr>
          <w:noProof/>
        </w:rPr>
        <w:lastRenderedPageBreak/>
        <w:drawing>
          <wp:inline distT="0" distB="0" distL="0" distR="0" wp14:anchorId="0F3DA199" wp14:editId="4A6D184A">
            <wp:extent cx="3054096" cy="44074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54096" cy="4407408"/>
                    </a:xfrm>
                    <a:prstGeom prst="rect">
                      <a:avLst/>
                    </a:prstGeom>
                  </pic:spPr>
                </pic:pic>
              </a:graphicData>
            </a:graphic>
          </wp:inline>
        </w:drawing>
      </w:r>
    </w:p>
    <w:p w14:paraId="749C4550" w14:textId="4B3AE115"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49</w:t>
      </w:r>
      <w:r w:rsidR="00524106">
        <w:rPr>
          <w:noProof/>
        </w:rPr>
        <w:fldChar w:fldCharType="end"/>
      </w:r>
      <w:r>
        <w:t xml:space="preserve"> Resizing the table</w:t>
      </w:r>
    </w:p>
    <w:p w14:paraId="2A1BF697" w14:textId="77777777" w:rsidR="002C3B1E" w:rsidRDefault="002C3B1E" w:rsidP="002C3B1E">
      <w:pPr>
        <w:pStyle w:val="AUStandard"/>
      </w:pPr>
    </w:p>
    <w:p w14:paraId="0DCFC152" w14:textId="77777777" w:rsidR="002C3B1E" w:rsidRDefault="002C3B1E" w:rsidP="002C3B1E">
      <w:pPr>
        <w:pStyle w:val="AUSubheadingText"/>
        <w:numPr>
          <w:ilvl w:val="0"/>
          <w:numId w:val="10"/>
        </w:numPr>
      </w:pPr>
      <w:r>
        <w:t xml:space="preserve">Select the table, right-click and choose </w:t>
      </w:r>
      <w:r w:rsidRPr="00C95E04">
        <w:rPr>
          <w:b/>
        </w:rPr>
        <w:t>Properties</w:t>
      </w:r>
      <w:r>
        <w:t xml:space="preserve">, then set the </w:t>
      </w:r>
      <w:r w:rsidRPr="00C95E04">
        <w:rPr>
          <w:b/>
        </w:rPr>
        <w:t>Repeat top labels</w:t>
      </w:r>
      <w:r>
        <w:t xml:space="preserve"> property to </w:t>
      </w:r>
      <w:r w:rsidRPr="00C95E04">
        <w:rPr>
          <w:b/>
        </w:rPr>
        <w:t>Yes</w:t>
      </w:r>
      <w:r>
        <w:t>.</w:t>
      </w:r>
    </w:p>
    <w:p w14:paraId="76381EAF" w14:textId="77777777" w:rsidR="002C3B1E" w:rsidRDefault="002C3B1E" w:rsidP="002C3B1E">
      <w:pPr>
        <w:pStyle w:val="AUStandard"/>
      </w:pPr>
    </w:p>
    <w:p w14:paraId="61FE0CBE" w14:textId="77777777" w:rsidR="002C3B1E" w:rsidRDefault="002C3B1E" w:rsidP="002C3B1E">
      <w:pPr>
        <w:pStyle w:val="AUStandard"/>
        <w:keepNext/>
        <w:jc w:val="center"/>
      </w:pPr>
      <w:r>
        <w:rPr>
          <w:noProof/>
        </w:rPr>
        <w:drawing>
          <wp:inline distT="0" distB="0" distL="0" distR="0" wp14:anchorId="5649A114" wp14:editId="61B56012">
            <wp:extent cx="2350008" cy="795528"/>
            <wp:effectExtent l="0" t="0" r="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50008" cy="795528"/>
                    </a:xfrm>
                    <a:prstGeom prst="rect">
                      <a:avLst/>
                    </a:prstGeom>
                  </pic:spPr>
                </pic:pic>
              </a:graphicData>
            </a:graphic>
          </wp:inline>
        </w:drawing>
      </w:r>
    </w:p>
    <w:p w14:paraId="6A3BC7E3" w14:textId="5A51AAC6"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50</w:t>
      </w:r>
      <w:r w:rsidR="00524106">
        <w:rPr>
          <w:noProof/>
        </w:rPr>
        <w:fldChar w:fldCharType="end"/>
      </w:r>
      <w:r>
        <w:t xml:space="preserve"> Repeating Column Labels</w:t>
      </w:r>
    </w:p>
    <w:p w14:paraId="12703AC4" w14:textId="77777777" w:rsidR="002C3B1E" w:rsidRDefault="002C3B1E" w:rsidP="002C3B1E">
      <w:pPr>
        <w:pStyle w:val="AUStandard"/>
      </w:pPr>
    </w:p>
    <w:p w14:paraId="768B28DF" w14:textId="77777777" w:rsidR="002C3B1E" w:rsidRDefault="002C3B1E" w:rsidP="002C3B1E">
      <w:pPr>
        <w:pStyle w:val="AUSubheadingText"/>
      </w:pPr>
      <w:r>
        <w:t>The second problem with our Room Schedule is that there just isn’t very much information available. Seems like it would be more useful if we could see who is assigned to each room. However, that attribute was not available on the RMNUM block. Let’s update the block definition to carry more useful data.</w:t>
      </w:r>
    </w:p>
    <w:p w14:paraId="53ABF1A4" w14:textId="77777777" w:rsidR="002C3B1E" w:rsidRDefault="002C3B1E" w:rsidP="002C3B1E">
      <w:pPr>
        <w:pStyle w:val="AUSubheadingText"/>
      </w:pPr>
    </w:p>
    <w:p w14:paraId="0661F986" w14:textId="77777777" w:rsidR="002C3B1E" w:rsidRDefault="002C3B1E" w:rsidP="002C3B1E">
      <w:pPr>
        <w:pStyle w:val="AUSubheadingText"/>
        <w:numPr>
          <w:ilvl w:val="0"/>
          <w:numId w:val="10"/>
        </w:numPr>
      </w:pPr>
      <w:r>
        <w:t>Zoom out so you can see the floor plan, then locate one of the RMNUM blocks.</w:t>
      </w:r>
    </w:p>
    <w:p w14:paraId="77AE2E17" w14:textId="77777777" w:rsidR="002C3B1E" w:rsidRDefault="002C3B1E" w:rsidP="002C3B1E">
      <w:pPr>
        <w:pStyle w:val="AUSubheadingText"/>
        <w:numPr>
          <w:ilvl w:val="0"/>
          <w:numId w:val="10"/>
        </w:numPr>
      </w:pPr>
      <w:r>
        <w:t xml:space="preserve">Select the block, then right-click and choose </w:t>
      </w:r>
      <w:r w:rsidRPr="00EB5995">
        <w:rPr>
          <w:b/>
        </w:rPr>
        <w:t>Block Editor</w:t>
      </w:r>
      <w:r>
        <w:t>.</w:t>
      </w:r>
    </w:p>
    <w:p w14:paraId="702B3332" w14:textId="77777777" w:rsidR="002C3B1E" w:rsidRDefault="002C3B1E" w:rsidP="002C3B1E">
      <w:pPr>
        <w:pStyle w:val="AUSubheadingText"/>
      </w:pPr>
    </w:p>
    <w:p w14:paraId="4457F555" w14:textId="77777777" w:rsidR="002C3B1E" w:rsidRDefault="002C3B1E" w:rsidP="002C3B1E">
      <w:pPr>
        <w:pStyle w:val="AUSubheadingText"/>
        <w:keepNext/>
        <w:jc w:val="center"/>
      </w:pPr>
      <w:r>
        <w:rPr>
          <w:noProof/>
        </w:rPr>
        <w:lastRenderedPageBreak/>
        <w:drawing>
          <wp:inline distT="0" distB="0" distL="0" distR="0" wp14:anchorId="06336A49" wp14:editId="7D811A87">
            <wp:extent cx="2414016" cy="1133856"/>
            <wp:effectExtent l="0" t="0" r="571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14016" cy="1133856"/>
                    </a:xfrm>
                    <a:prstGeom prst="rect">
                      <a:avLst/>
                    </a:prstGeom>
                  </pic:spPr>
                </pic:pic>
              </a:graphicData>
            </a:graphic>
          </wp:inline>
        </w:drawing>
      </w:r>
    </w:p>
    <w:p w14:paraId="7D6B9491" w14:textId="417BB84D"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51</w:t>
      </w:r>
      <w:r w:rsidR="00524106">
        <w:rPr>
          <w:noProof/>
        </w:rPr>
        <w:fldChar w:fldCharType="end"/>
      </w:r>
      <w:r>
        <w:t xml:space="preserve"> Editing a block definition</w:t>
      </w:r>
    </w:p>
    <w:p w14:paraId="232F84F3" w14:textId="77777777" w:rsidR="002C3B1E" w:rsidRPr="00EA15C3" w:rsidRDefault="002C3B1E" w:rsidP="002C3B1E">
      <w:pPr>
        <w:pStyle w:val="AUStandard"/>
      </w:pPr>
    </w:p>
    <w:p w14:paraId="710C24EF" w14:textId="77777777" w:rsidR="002C3B1E" w:rsidRDefault="002C3B1E" w:rsidP="002C3B1E">
      <w:pPr>
        <w:pStyle w:val="AUSubheadingText"/>
        <w:numPr>
          <w:ilvl w:val="0"/>
          <w:numId w:val="10"/>
        </w:numPr>
      </w:pPr>
      <w:r>
        <w:t>Copy the NUMBER attribute and paste a copy below the rectangle.</w:t>
      </w:r>
    </w:p>
    <w:p w14:paraId="79F1C9AD" w14:textId="77777777" w:rsidR="002C3B1E" w:rsidRDefault="002C3B1E" w:rsidP="002C3B1E">
      <w:pPr>
        <w:pStyle w:val="AUSubheadingText"/>
        <w:numPr>
          <w:ilvl w:val="0"/>
          <w:numId w:val="10"/>
        </w:numPr>
      </w:pPr>
      <w:r>
        <w:t xml:space="preserve">Double-click the new attribute and set the </w:t>
      </w:r>
      <w:r w:rsidRPr="00EB5995">
        <w:rPr>
          <w:b/>
        </w:rPr>
        <w:t>Tag</w:t>
      </w:r>
      <w:r>
        <w:t xml:space="preserve"> to “Occupant”, </w:t>
      </w:r>
      <w:r w:rsidRPr="00EB5995">
        <w:rPr>
          <w:b/>
        </w:rPr>
        <w:t>Prompt</w:t>
      </w:r>
      <w:r>
        <w:t xml:space="preserve"> to “Name of Occupant” and </w:t>
      </w:r>
      <w:r w:rsidRPr="00EB5995">
        <w:rPr>
          <w:b/>
        </w:rPr>
        <w:t>Default</w:t>
      </w:r>
      <w:r>
        <w:t xml:space="preserve"> to “-”, then click OK.</w:t>
      </w:r>
    </w:p>
    <w:p w14:paraId="4BD2DE91" w14:textId="77777777" w:rsidR="002C3B1E" w:rsidRDefault="002C3B1E" w:rsidP="002C3B1E">
      <w:pPr>
        <w:pStyle w:val="AUSubheadingText"/>
        <w:numPr>
          <w:ilvl w:val="0"/>
          <w:numId w:val="10"/>
        </w:numPr>
      </w:pPr>
      <w:r>
        <w:t xml:space="preserve">Select the attribute, right-click and choose </w:t>
      </w:r>
      <w:r w:rsidRPr="00EB5995">
        <w:rPr>
          <w:b/>
        </w:rPr>
        <w:t>Properties</w:t>
      </w:r>
      <w:r>
        <w:t>.</w:t>
      </w:r>
    </w:p>
    <w:p w14:paraId="73B15017" w14:textId="77777777" w:rsidR="002C3B1E" w:rsidRDefault="002C3B1E" w:rsidP="002C3B1E">
      <w:pPr>
        <w:pStyle w:val="AUSubheadingText"/>
        <w:numPr>
          <w:ilvl w:val="0"/>
          <w:numId w:val="10"/>
        </w:numPr>
      </w:pPr>
      <w:r>
        <w:t xml:space="preserve">Set the </w:t>
      </w:r>
      <w:r w:rsidRPr="00EB5995">
        <w:rPr>
          <w:b/>
        </w:rPr>
        <w:t>Invisible</w:t>
      </w:r>
      <w:r>
        <w:t xml:space="preserve"> property to </w:t>
      </w:r>
      <w:r w:rsidRPr="00EB5995">
        <w:rPr>
          <w:b/>
        </w:rPr>
        <w:t>Yes</w:t>
      </w:r>
      <w:r>
        <w:t>.</w:t>
      </w:r>
    </w:p>
    <w:p w14:paraId="745A8660" w14:textId="77777777" w:rsidR="002C3B1E" w:rsidRDefault="002C3B1E" w:rsidP="002C3B1E">
      <w:pPr>
        <w:pStyle w:val="AUSubheadingText"/>
      </w:pPr>
    </w:p>
    <w:p w14:paraId="4FE2132D" w14:textId="77777777" w:rsidR="002C3B1E" w:rsidRDefault="002C3B1E" w:rsidP="002C3B1E">
      <w:pPr>
        <w:pStyle w:val="AUSubheadingText"/>
        <w:keepNext/>
        <w:jc w:val="center"/>
      </w:pPr>
      <w:r>
        <w:rPr>
          <w:noProof/>
          <w:lang w:eastAsia="en-US"/>
        </w:rPr>
        <w:drawing>
          <wp:inline distT="0" distB="0" distL="0" distR="0" wp14:anchorId="5CE3AD18" wp14:editId="25745BE5">
            <wp:extent cx="5934641" cy="210312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34641" cy="2103120"/>
                    </a:xfrm>
                    <a:prstGeom prst="rect">
                      <a:avLst/>
                    </a:prstGeom>
                  </pic:spPr>
                </pic:pic>
              </a:graphicData>
            </a:graphic>
          </wp:inline>
        </w:drawing>
      </w:r>
    </w:p>
    <w:p w14:paraId="2F067A65" w14:textId="1FE9A5DB"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52</w:t>
      </w:r>
      <w:r w:rsidR="00524106">
        <w:rPr>
          <w:noProof/>
        </w:rPr>
        <w:fldChar w:fldCharType="end"/>
      </w:r>
      <w:r>
        <w:t xml:space="preserve"> Adding an attribute to a block definition</w:t>
      </w:r>
    </w:p>
    <w:p w14:paraId="26922E63" w14:textId="77777777" w:rsidR="002C3B1E" w:rsidRDefault="002C3B1E" w:rsidP="002C3B1E">
      <w:pPr>
        <w:pStyle w:val="AUSubheadingText"/>
        <w:jc w:val="center"/>
      </w:pPr>
    </w:p>
    <w:p w14:paraId="510A608F" w14:textId="77777777" w:rsidR="002C3B1E" w:rsidRPr="00794D0B" w:rsidRDefault="002C3B1E" w:rsidP="002C3B1E">
      <w:pPr>
        <w:pStyle w:val="AUSubheadingText"/>
      </w:pPr>
      <w:r>
        <w:t>Of course, it may be useful to have the Occupant attribute displayed on the drawing. This would make having the “extra” text version on the drawing obsolete, and the approach I would likely use myself. Here though, I want to demonstrate that attributes don’t have to be visible on the drawing to be extractable.</w:t>
      </w:r>
    </w:p>
    <w:p w14:paraId="16272A90" w14:textId="77777777" w:rsidR="002C3B1E" w:rsidRDefault="002C3B1E" w:rsidP="002C3B1E">
      <w:pPr>
        <w:pStyle w:val="AUSubheadingText"/>
      </w:pPr>
    </w:p>
    <w:p w14:paraId="77989D44" w14:textId="77777777" w:rsidR="002C3B1E" w:rsidRDefault="002C3B1E" w:rsidP="002C3B1E">
      <w:pPr>
        <w:pStyle w:val="AUSubheadingText"/>
        <w:numPr>
          <w:ilvl w:val="0"/>
          <w:numId w:val="10"/>
        </w:numPr>
      </w:pPr>
      <w:r>
        <w:t xml:space="preserve">Click the </w:t>
      </w:r>
      <w:r w:rsidRPr="00EB5995">
        <w:rPr>
          <w:b/>
        </w:rPr>
        <w:t>Close Block Editor</w:t>
      </w:r>
      <w:r>
        <w:t xml:space="preserve"> button then choose </w:t>
      </w:r>
      <w:r w:rsidRPr="00EB5995">
        <w:rPr>
          <w:b/>
        </w:rPr>
        <w:t>Save changes</w:t>
      </w:r>
      <w:r>
        <w:t>.</w:t>
      </w:r>
    </w:p>
    <w:p w14:paraId="34D63A6E" w14:textId="77777777" w:rsidR="002C3B1E" w:rsidRDefault="002C3B1E" w:rsidP="002C3B1E">
      <w:pPr>
        <w:pStyle w:val="AUSubheadingText"/>
        <w:numPr>
          <w:ilvl w:val="0"/>
          <w:numId w:val="10"/>
        </w:numPr>
      </w:pPr>
      <w:r>
        <w:t>Double-click one of the RMNUM blocks to edit the attributes.</w:t>
      </w:r>
    </w:p>
    <w:p w14:paraId="198C6A33" w14:textId="77777777" w:rsidR="002C3B1E" w:rsidRDefault="002C3B1E" w:rsidP="002C3B1E">
      <w:pPr>
        <w:pStyle w:val="AUSubheadingText"/>
      </w:pPr>
    </w:p>
    <w:p w14:paraId="3AD2F102" w14:textId="77777777" w:rsidR="002C3B1E" w:rsidRDefault="002C3B1E" w:rsidP="002C3B1E">
      <w:pPr>
        <w:pStyle w:val="AUSubheadingText"/>
        <w:keepNext/>
        <w:jc w:val="center"/>
      </w:pPr>
      <w:r>
        <w:rPr>
          <w:noProof/>
          <w:lang w:eastAsia="en-US"/>
        </w:rPr>
        <w:lastRenderedPageBreak/>
        <w:drawing>
          <wp:inline distT="0" distB="0" distL="0" distR="0" wp14:anchorId="7BF6226D" wp14:editId="2C939F51">
            <wp:extent cx="3118104" cy="2084832"/>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18104" cy="2084832"/>
                    </a:xfrm>
                    <a:prstGeom prst="rect">
                      <a:avLst/>
                    </a:prstGeom>
                  </pic:spPr>
                </pic:pic>
              </a:graphicData>
            </a:graphic>
          </wp:inline>
        </w:drawing>
      </w:r>
    </w:p>
    <w:p w14:paraId="4974A255" w14:textId="2F8D91C7"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53</w:t>
      </w:r>
      <w:r w:rsidR="00524106">
        <w:rPr>
          <w:noProof/>
        </w:rPr>
        <w:fldChar w:fldCharType="end"/>
      </w:r>
      <w:r>
        <w:t xml:space="preserve"> Where's the new attribute?</w:t>
      </w:r>
    </w:p>
    <w:p w14:paraId="1A847118" w14:textId="77777777" w:rsidR="002C3B1E" w:rsidRDefault="002C3B1E" w:rsidP="002C3B1E">
      <w:pPr>
        <w:pStyle w:val="AUSubheadingText"/>
      </w:pPr>
    </w:p>
    <w:p w14:paraId="65F373DE" w14:textId="77777777" w:rsidR="002C3B1E" w:rsidRDefault="002C3B1E" w:rsidP="002C3B1E">
      <w:pPr>
        <w:pStyle w:val="AUSubheadingText"/>
      </w:pPr>
      <w:r>
        <w:t>Wait. Shouldn’t there be two attributes now? Whenever you add or remove attributes from a block which has already been inserted into the drawing, you need to use the ATTSYNC command to synchronize any existing block references with the attributes in the block’s definition.</w:t>
      </w:r>
    </w:p>
    <w:p w14:paraId="47B0F6CC" w14:textId="77777777" w:rsidR="002C3B1E" w:rsidRDefault="002C3B1E" w:rsidP="002C3B1E">
      <w:pPr>
        <w:pStyle w:val="AUSubheadingText"/>
      </w:pPr>
    </w:p>
    <w:p w14:paraId="6AF8C035" w14:textId="77777777" w:rsidR="002C3B1E" w:rsidRDefault="002C3B1E" w:rsidP="002C3B1E">
      <w:pPr>
        <w:pStyle w:val="AUSubheadingText"/>
        <w:numPr>
          <w:ilvl w:val="0"/>
          <w:numId w:val="10"/>
        </w:numPr>
      </w:pPr>
      <w:r>
        <w:t xml:space="preserve">Click Cancel to exit the Attribute Editor, then go to </w:t>
      </w:r>
      <w:r w:rsidRPr="00EB5995">
        <w:rPr>
          <w:b/>
        </w:rPr>
        <w:t>Insert &gt; Block Definition</w:t>
      </w:r>
      <w:r>
        <w:t xml:space="preserve">, then click the </w:t>
      </w:r>
      <w:r w:rsidRPr="00EB5995">
        <w:rPr>
          <w:b/>
        </w:rPr>
        <w:t>Block Definition</w:t>
      </w:r>
      <w:r>
        <w:t xml:space="preserve"> drop-down, then choose </w:t>
      </w:r>
      <w:r w:rsidRPr="00EB5995">
        <w:rPr>
          <w:b/>
        </w:rPr>
        <w:t>Synchronize</w:t>
      </w:r>
      <w:r>
        <w:rPr>
          <w:b/>
        </w:rPr>
        <w:t xml:space="preserve"> </w:t>
      </w:r>
      <w:r>
        <w:t>(or type ATTSYNC).</w:t>
      </w:r>
    </w:p>
    <w:p w14:paraId="63F291C2" w14:textId="77777777" w:rsidR="002C3B1E" w:rsidRDefault="002C3B1E" w:rsidP="002C3B1E">
      <w:pPr>
        <w:pStyle w:val="AUSubheadingText"/>
      </w:pPr>
    </w:p>
    <w:p w14:paraId="6BCEBDE1" w14:textId="77777777" w:rsidR="002C3B1E" w:rsidRDefault="002C3B1E" w:rsidP="002C3B1E">
      <w:pPr>
        <w:pStyle w:val="AUSubheadingText"/>
        <w:keepNext/>
        <w:jc w:val="center"/>
      </w:pPr>
      <w:r>
        <w:rPr>
          <w:noProof/>
          <w:lang w:eastAsia="en-US"/>
        </w:rPr>
        <w:drawing>
          <wp:inline distT="0" distB="0" distL="0" distR="0" wp14:anchorId="3653B9AC" wp14:editId="4506CDC1">
            <wp:extent cx="1627632" cy="12527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27632" cy="1252728"/>
                    </a:xfrm>
                    <a:prstGeom prst="rect">
                      <a:avLst/>
                    </a:prstGeom>
                  </pic:spPr>
                </pic:pic>
              </a:graphicData>
            </a:graphic>
          </wp:inline>
        </w:drawing>
      </w:r>
    </w:p>
    <w:p w14:paraId="75574AFC" w14:textId="2862A325"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54</w:t>
      </w:r>
      <w:r w:rsidR="00524106">
        <w:rPr>
          <w:noProof/>
        </w:rPr>
        <w:fldChar w:fldCharType="end"/>
      </w:r>
      <w:r>
        <w:t xml:space="preserve"> Synchronize after adding new attributes to existing blocks!</w:t>
      </w:r>
    </w:p>
    <w:p w14:paraId="30E49544" w14:textId="77777777" w:rsidR="002C3B1E" w:rsidRDefault="002C3B1E" w:rsidP="002C3B1E">
      <w:pPr>
        <w:pStyle w:val="AUSubheadingText"/>
        <w:jc w:val="center"/>
      </w:pPr>
    </w:p>
    <w:p w14:paraId="4C3F24F3" w14:textId="77777777" w:rsidR="002C3B1E" w:rsidRDefault="002C3B1E" w:rsidP="002C3B1E">
      <w:pPr>
        <w:pStyle w:val="AUSubheadingText"/>
        <w:numPr>
          <w:ilvl w:val="0"/>
          <w:numId w:val="10"/>
        </w:numPr>
      </w:pPr>
      <w:r>
        <w:t xml:space="preserve">Choose </w:t>
      </w:r>
      <w:r w:rsidRPr="00EB5995">
        <w:rPr>
          <w:b/>
        </w:rPr>
        <w:t>Select</w:t>
      </w:r>
      <w:r>
        <w:t xml:space="preserve">, then select a RMNUM block, then select </w:t>
      </w:r>
      <w:r w:rsidRPr="00EB5995">
        <w:rPr>
          <w:b/>
        </w:rPr>
        <w:t>Yes</w:t>
      </w:r>
      <w:r>
        <w:t>.</w:t>
      </w:r>
    </w:p>
    <w:p w14:paraId="2D79508D" w14:textId="77777777" w:rsidR="002C3B1E" w:rsidRDefault="002C3B1E" w:rsidP="002C3B1E">
      <w:pPr>
        <w:pStyle w:val="AUSubheadingText"/>
        <w:numPr>
          <w:ilvl w:val="0"/>
          <w:numId w:val="10"/>
        </w:numPr>
      </w:pPr>
      <w:r>
        <w:t>Double-click one of the RMNUM blocks again and you should see the new attribute available for editing.</w:t>
      </w:r>
    </w:p>
    <w:p w14:paraId="2213F5A2" w14:textId="77777777" w:rsidR="002C3B1E" w:rsidRDefault="002C3B1E" w:rsidP="002C3B1E">
      <w:pPr>
        <w:pStyle w:val="AUSubheadingText"/>
      </w:pPr>
    </w:p>
    <w:p w14:paraId="72C31B78" w14:textId="77777777" w:rsidR="002C3B1E" w:rsidRDefault="002C3B1E" w:rsidP="002C3B1E">
      <w:pPr>
        <w:pStyle w:val="AUSubheadingText"/>
        <w:keepNext/>
        <w:jc w:val="center"/>
      </w:pPr>
      <w:r>
        <w:rPr>
          <w:noProof/>
          <w:lang w:eastAsia="en-US"/>
        </w:rPr>
        <w:drawing>
          <wp:inline distT="0" distB="0" distL="0" distR="0" wp14:anchorId="31104FE3" wp14:editId="59D58B15">
            <wp:extent cx="3127248" cy="130759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27248" cy="1307592"/>
                    </a:xfrm>
                    <a:prstGeom prst="rect">
                      <a:avLst/>
                    </a:prstGeom>
                  </pic:spPr>
                </pic:pic>
              </a:graphicData>
            </a:graphic>
          </wp:inline>
        </w:drawing>
      </w:r>
    </w:p>
    <w:p w14:paraId="4201BFB5" w14:textId="6671BD64"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55</w:t>
      </w:r>
      <w:r w:rsidR="00524106">
        <w:rPr>
          <w:noProof/>
        </w:rPr>
        <w:fldChar w:fldCharType="end"/>
      </w:r>
      <w:r>
        <w:t xml:space="preserve"> New Attribute appears after Synchronize</w:t>
      </w:r>
    </w:p>
    <w:p w14:paraId="582458FF" w14:textId="77777777" w:rsidR="002C3B1E" w:rsidRDefault="002C3B1E" w:rsidP="002C3B1E">
      <w:pPr>
        <w:pStyle w:val="AUSubheadingText"/>
      </w:pPr>
    </w:p>
    <w:p w14:paraId="05770B1A" w14:textId="77777777" w:rsidR="002C3B1E" w:rsidRDefault="002C3B1E" w:rsidP="002C3B1E">
      <w:pPr>
        <w:pStyle w:val="AUSubheadingText"/>
      </w:pPr>
      <w:r>
        <w:lastRenderedPageBreak/>
        <w:t>Take a few minutes and add the occupant name (red text in the room) to the Occupant attribute of several RMNUM blocks. You don’t need to do them all, but do several so we can see them on the Room Schedule table.</w:t>
      </w:r>
    </w:p>
    <w:p w14:paraId="42F19D77" w14:textId="77777777" w:rsidR="002C3B1E" w:rsidRDefault="002C3B1E" w:rsidP="002C3B1E">
      <w:pPr>
        <w:pStyle w:val="AUSubheadingText"/>
      </w:pPr>
    </w:p>
    <w:p w14:paraId="4A32C0D6" w14:textId="77777777" w:rsidR="002C3B1E" w:rsidRDefault="002C3B1E" w:rsidP="002C3B1E">
      <w:pPr>
        <w:pStyle w:val="AUSubheadingText"/>
      </w:pPr>
      <w:r>
        <w:t>We now need to update our Data Extraction (dxe) file to include the new attribute we just added.</w:t>
      </w:r>
    </w:p>
    <w:p w14:paraId="181CAD15" w14:textId="77777777" w:rsidR="002C3B1E" w:rsidRDefault="002C3B1E" w:rsidP="002C3B1E">
      <w:pPr>
        <w:pStyle w:val="AUSubheadingText"/>
      </w:pPr>
    </w:p>
    <w:p w14:paraId="1F28C237" w14:textId="77777777" w:rsidR="002C3B1E" w:rsidRDefault="002C3B1E" w:rsidP="002C3B1E">
      <w:pPr>
        <w:pStyle w:val="AUSubheadingText"/>
        <w:numPr>
          <w:ilvl w:val="0"/>
          <w:numId w:val="10"/>
        </w:numPr>
      </w:pPr>
      <w:r>
        <w:t xml:space="preserve">Select the ROOM SCHEDULE table, then select one of the cells within the table. </w:t>
      </w:r>
    </w:p>
    <w:p w14:paraId="79AF8BAC" w14:textId="77777777" w:rsidR="002C3B1E" w:rsidRDefault="002C3B1E" w:rsidP="002C3B1E">
      <w:pPr>
        <w:pStyle w:val="AUStandard"/>
      </w:pPr>
    </w:p>
    <w:p w14:paraId="5E8E4190" w14:textId="77777777" w:rsidR="002C3B1E" w:rsidRDefault="002C3B1E" w:rsidP="002C3B1E">
      <w:pPr>
        <w:pStyle w:val="AUSubheadingText"/>
      </w:pPr>
      <w:r>
        <w:t xml:space="preserve">For some reason, this allows the Data Extraction submenu to appear when we right-click, whereas it does NOT appear if the whole table is selected. </w:t>
      </w:r>
    </w:p>
    <w:p w14:paraId="127629BA" w14:textId="77777777" w:rsidR="002C3B1E" w:rsidRDefault="002C3B1E" w:rsidP="002C3B1E">
      <w:pPr>
        <w:pStyle w:val="AUStandard"/>
      </w:pPr>
    </w:p>
    <w:p w14:paraId="5A2B7413" w14:textId="77777777" w:rsidR="002C3B1E" w:rsidRPr="00926E54" w:rsidRDefault="002C3B1E" w:rsidP="002C3B1E">
      <w:pPr>
        <w:pStyle w:val="AUSubheadingText"/>
        <w:numPr>
          <w:ilvl w:val="0"/>
          <w:numId w:val="10"/>
        </w:numPr>
      </w:pPr>
      <w:r>
        <w:t xml:space="preserve">Right-click and choose </w:t>
      </w:r>
      <w:r w:rsidRPr="00EA15C3">
        <w:rPr>
          <w:b/>
        </w:rPr>
        <w:t>Data Extraction &gt; Edit Data Extraction Settings…</w:t>
      </w:r>
      <w:r>
        <w:t>.</w:t>
      </w:r>
    </w:p>
    <w:p w14:paraId="5010DCE3" w14:textId="77777777" w:rsidR="002C3B1E" w:rsidRDefault="002C3B1E" w:rsidP="002C3B1E">
      <w:pPr>
        <w:pStyle w:val="AUStandard"/>
        <w:rPr>
          <w:b/>
        </w:rPr>
      </w:pPr>
    </w:p>
    <w:p w14:paraId="31F6BE17" w14:textId="77777777" w:rsidR="002C3B1E" w:rsidRDefault="002C3B1E" w:rsidP="002C3B1E">
      <w:pPr>
        <w:pStyle w:val="AUStandard"/>
        <w:keepNext/>
        <w:jc w:val="center"/>
      </w:pPr>
      <w:r>
        <w:rPr>
          <w:noProof/>
        </w:rPr>
        <w:drawing>
          <wp:inline distT="0" distB="0" distL="0" distR="0" wp14:anchorId="704599BD" wp14:editId="3927E431">
            <wp:extent cx="4745736" cy="2798064"/>
            <wp:effectExtent l="0" t="0" r="0" b="254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45736" cy="2798064"/>
                    </a:xfrm>
                    <a:prstGeom prst="rect">
                      <a:avLst/>
                    </a:prstGeom>
                  </pic:spPr>
                </pic:pic>
              </a:graphicData>
            </a:graphic>
          </wp:inline>
        </w:drawing>
      </w:r>
    </w:p>
    <w:p w14:paraId="61E75916" w14:textId="5BA2E96E"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56</w:t>
      </w:r>
      <w:r w:rsidR="00524106">
        <w:rPr>
          <w:noProof/>
        </w:rPr>
        <w:fldChar w:fldCharType="end"/>
      </w:r>
      <w:r>
        <w:t xml:space="preserve"> Edit Data Extraction settings</w:t>
      </w:r>
    </w:p>
    <w:p w14:paraId="03518DF1" w14:textId="77777777" w:rsidR="002C3B1E" w:rsidRPr="00926E54" w:rsidRDefault="002C3B1E" w:rsidP="002C3B1E">
      <w:pPr>
        <w:pStyle w:val="AUStandard"/>
      </w:pPr>
    </w:p>
    <w:p w14:paraId="6ABF0E12" w14:textId="77777777" w:rsidR="002C3B1E" w:rsidRDefault="002C3B1E" w:rsidP="002C3B1E">
      <w:pPr>
        <w:pStyle w:val="AUSubheadingText"/>
        <w:numPr>
          <w:ilvl w:val="0"/>
          <w:numId w:val="10"/>
        </w:numPr>
      </w:pPr>
      <w:r>
        <w:t xml:space="preserve">Click </w:t>
      </w:r>
      <w:r w:rsidRPr="00F42315">
        <w:rPr>
          <w:b/>
        </w:rPr>
        <w:t>Next</w:t>
      </w:r>
      <w:r>
        <w:rPr>
          <w:b/>
        </w:rPr>
        <w:t xml:space="preserve"> </w:t>
      </w:r>
      <w:r>
        <w:t>until you get to step 3.</w:t>
      </w:r>
    </w:p>
    <w:p w14:paraId="3E8BB93C" w14:textId="77777777" w:rsidR="002C3B1E" w:rsidRDefault="002C3B1E" w:rsidP="002C3B1E">
      <w:pPr>
        <w:pStyle w:val="AUSubheadingText"/>
        <w:numPr>
          <w:ilvl w:val="0"/>
          <w:numId w:val="10"/>
        </w:numPr>
      </w:pPr>
      <w:r>
        <w:t xml:space="preserve">Check the </w:t>
      </w:r>
      <w:r w:rsidRPr="00BF2EA9">
        <w:rPr>
          <w:b/>
        </w:rPr>
        <w:t>Number</w:t>
      </w:r>
      <w:r>
        <w:t xml:space="preserve"> and </w:t>
      </w:r>
      <w:r w:rsidRPr="00BF2EA9">
        <w:rPr>
          <w:b/>
        </w:rPr>
        <w:t>Occupant</w:t>
      </w:r>
      <w:r>
        <w:t xml:space="preserve"> attributes, then click </w:t>
      </w:r>
      <w:r w:rsidRPr="00BF2EA9">
        <w:rPr>
          <w:b/>
        </w:rPr>
        <w:t>Next</w:t>
      </w:r>
      <w:r>
        <w:t>.</w:t>
      </w:r>
    </w:p>
    <w:p w14:paraId="114E0479" w14:textId="77777777" w:rsidR="002C3B1E" w:rsidRDefault="002C3B1E" w:rsidP="002C3B1E">
      <w:pPr>
        <w:pStyle w:val="AUSubheadingText"/>
        <w:numPr>
          <w:ilvl w:val="0"/>
          <w:numId w:val="10"/>
        </w:numPr>
      </w:pPr>
      <w:r>
        <w:t xml:space="preserve">Click the </w:t>
      </w:r>
      <w:r w:rsidRPr="00BF2EA9">
        <w:rPr>
          <w:b/>
        </w:rPr>
        <w:t>Full Preview</w:t>
      </w:r>
      <w:r>
        <w:t xml:space="preserve"> button to see a preview of your table. Close the preview when you’re finished.</w:t>
      </w:r>
    </w:p>
    <w:p w14:paraId="790E48FB" w14:textId="77777777" w:rsidR="002C3B1E" w:rsidRDefault="002C3B1E" w:rsidP="002C3B1E">
      <w:pPr>
        <w:pStyle w:val="AUStandard"/>
      </w:pPr>
    </w:p>
    <w:p w14:paraId="3412B9C6" w14:textId="77777777" w:rsidR="002C3B1E" w:rsidRDefault="002C3B1E" w:rsidP="002C3B1E">
      <w:pPr>
        <w:pStyle w:val="AUStandard"/>
        <w:keepNext/>
        <w:jc w:val="center"/>
      </w:pPr>
      <w:r>
        <w:rPr>
          <w:noProof/>
        </w:rPr>
        <w:lastRenderedPageBreak/>
        <w:drawing>
          <wp:inline distT="0" distB="0" distL="0" distR="0" wp14:anchorId="4A6A0172" wp14:editId="5FC63D7E">
            <wp:extent cx="1636776" cy="19202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36776" cy="1920240"/>
                    </a:xfrm>
                    <a:prstGeom prst="rect">
                      <a:avLst/>
                    </a:prstGeom>
                  </pic:spPr>
                </pic:pic>
              </a:graphicData>
            </a:graphic>
          </wp:inline>
        </w:drawing>
      </w:r>
    </w:p>
    <w:p w14:paraId="4D6DACAF" w14:textId="185310F2"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57</w:t>
      </w:r>
      <w:r w:rsidR="00524106">
        <w:rPr>
          <w:noProof/>
        </w:rPr>
        <w:fldChar w:fldCharType="end"/>
      </w:r>
      <w:r>
        <w:t xml:space="preserve"> Data Extraction Preview</w:t>
      </w:r>
    </w:p>
    <w:p w14:paraId="0386818E" w14:textId="77777777" w:rsidR="002C3B1E" w:rsidRDefault="002C3B1E" w:rsidP="002C3B1E">
      <w:pPr>
        <w:pStyle w:val="AUStandard"/>
        <w:jc w:val="center"/>
      </w:pPr>
    </w:p>
    <w:p w14:paraId="5A24DF1B" w14:textId="77777777" w:rsidR="002C3B1E" w:rsidRDefault="002C3B1E" w:rsidP="002C3B1E">
      <w:pPr>
        <w:pStyle w:val="AUSubheadingText"/>
        <w:numPr>
          <w:ilvl w:val="0"/>
          <w:numId w:val="10"/>
        </w:numPr>
      </w:pPr>
      <w:r>
        <w:t xml:space="preserve">Right-click the </w:t>
      </w:r>
      <w:r w:rsidRPr="003961C9">
        <w:rPr>
          <w:b/>
        </w:rPr>
        <w:t>NUMBER</w:t>
      </w:r>
      <w:r>
        <w:t xml:space="preserve"> column and choose </w:t>
      </w:r>
      <w:r w:rsidRPr="00EB5995">
        <w:rPr>
          <w:b/>
        </w:rPr>
        <w:t>Rename Column</w:t>
      </w:r>
      <w:r>
        <w:t xml:space="preserve">, then change the column name to </w:t>
      </w:r>
      <w:r w:rsidRPr="003961C9">
        <w:rPr>
          <w:b/>
        </w:rPr>
        <w:t>ROOM #</w:t>
      </w:r>
      <w:r>
        <w:t>.</w:t>
      </w:r>
    </w:p>
    <w:p w14:paraId="538FE354" w14:textId="77777777" w:rsidR="002C3B1E" w:rsidRDefault="002C3B1E" w:rsidP="002C3B1E">
      <w:pPr>
        <w:pStyle w:val="AUStandard"/>
      </w:pPr>
    </w:p>
    <w:p w14:paraId="5210E328" w14:textId="77777777" w:rsidR="002C3B1E" w:rsidRDefault="002C3B1E" w:rsidP="002C3B1E">
      <w:pPr>
        <w:pStyle w:val="AUStandard"/>
        <w:keepNext/>
        <w:jc w:val="center"/>
      </w:pPr>
      <w:r>
        <w:rPr>
          <w:noProof/>
        </w:rPr>
        <w:drawing>
          <wp:inline distT="0" distB="0" distL="0" distR="0" wp14:anchorId="5331E4C3" wp14:editId="3C21EC73">
            <wp:extent cx="1709928" cy="1060704"/>
            <wp:effectExtent l="0" t="0" r="508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09928" cy="1060704"/>
                    </a:xfrm>
                    <a:prstGeom prst="rect">
                      <a:avLst/>
                    </a:prstGeom>
                  </pic:spPr>
                </pic:pic>
              </a:graphicData>
            </a:graphic>
          </wp:inline>
        </w:drawing>
      </w:r>
    </w:p>
    <w:p w14:paraId="6CE766F8" w14:textId="5BD8AEB5"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58</w:t>
      </w:r>
      <w:r w:rsidR="00524106">
        <w:rPr>
          <w:noProof/>
        </w:rPr>
        <w:fldChar w:fldCharType="end"/>
      </w:r>
      <w:r>
        <w:t xml:space="preserve"> Changing Column Names</w:t>
      </w:r>
    </w:p>
    <w:p w14:paraId="04663873" w14:textId="77777777" w:rsidR="002C3B1E" w:rsidRDefault="002C3B1E" w:rsidP="002C3B1E">
      <w:pPr>
        <w:pStyle w:val="AUStandard"/>
        <w:jc w:val="center"/>
      </w:pPr>
    </w:p>
    <w:p w14:paraId="60904D19" w14:textId="77777777" w:rsidR="002C3B1E" w:rsidRDefault="002C3B1E" w:rsidP="002C3B1E">
      <w:pPr>
        <w:pStyle w:val="AUSubheadingText"/>
        <w:numPr>
          <w:ilvl w:val="0"/>
          <w:numId w:val="10"/>
        </w:numPr>
      </w:pPr>
      <w:r>
        <w:t xml:space="preserve">Click </w:t>
      </w:r>
      <w:r w:rsidRPr="00926E54">
        <w:rPr>
          <w:b/>
        </w:rPr>
        <w:t>Next</w:t>
      </w:r>
      <w:r>
        <w:t xml:space="preserve"> through the wizard, then click </w:t>
      </w:r>
      <w:r w:rsidRPr="00926E54">
        <w:rPr>
          <w:b/>
        </w:rPr>
        <w:t>Finish</w:t>
      </w:r>
      <w:r>
        <w:t>.</w:t>
      </w:r>
    </w:p>
    <w:p w14:paraId="1AEA9033" w14:textId="77777777" w:rsidR="002C3B1E" w:rsidRDefault="002C3B1E" w:rsidP="002C3B1E">
      <w:pPr>
        <w:pStyle w:val="AUSubheadingText"/>
        <w:numPr>
          <w:ilvl w:val="0"/>
          <w:numId w:val="10"/>
        </w:numPr>
      </w:pPr>
      <w:r>
        <w:t>Adjust the columns again so there are only three, as before.</w:t>
      </w:r>
    </w:p>
    <w:p w14:paraId="33AABF62" w14:textId="77777777" w:rsidR="002C3B1E" w:rsidRDefault="002C3B1E" w:rsidP="002C3B1E">
      <w:pPr>
        <w:pStyle w:val="AUSubheadingText"/>
        <w:numPr>
          <w:ilvl w:val="0"/>
          <w:numId w:val="10"/>
        </w:numPr>
      </w:pPr>
      <w:r>
        <w:t>Adjust the column widths by selecting the table, then clicking and dragging the column width grip, as shown below.</w:t>
      </w:r>
    </w:p>
    <w:p w14:paraId="387CD7B0" w14:textId="77777777" w:rsidR="002C3B1E" w:rsidRDefault="002C3B1E" w:rsidP="002C3B1E">
      <w:pPr>
        <w:pStyle w:val="AUSubheadingText"/>
      </w:pPr>
    </w:p>
    <w:p w14:paraId="286B408C" w14:textId="77777777" w:rsidR="002C3B1E" w:rsidRDefault="002C3B1E" w:rsidP="002C3B1E">
      <w:pPr>
        <w:pStyle w:val="AUSubheadingText"/>
        <w:keepNext/>
        <w:jc w:val="center"/>
      </w:pPr>
      <w:r>
        <w:rPr>
          <w:noProof/>
        </w:rPr>
        <w:drawing>
          <wp:inline distT="0" distB="0" distL="0" distR="0" wp14:anchorId="7C78C8EC" wp14:editId="40C0FB13">
            <wp:extent cx="4066667" cy="1504762"/>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6667" cy="1504762"/>
                    </a:xfrm>
                    <a:prstGeom prst="rect">
                      <a:avLst/>
                    </a:prstGeom>
                  </pic:spPr>
                </pic:pic>
              </a:graphicData>
            </a:graphic>
          </wp:inline>
        </w:drawing>
      </w:r>
    </w:p>
    <w:p w14:paraId="35980AE2" w14:textId="0BA5F361"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59</w:t>
      </w:r>
      <w:r w:rsidR="00524106">
        <w:rPr>
          <w:noProof/>
        </w:rPr>
        <w:fldChar w:fldCharType="end"/>
      </w:r>
      <w:r>
        <w:t xml:space="preserve"> Uniformly resize column widths</w:t>
      </w:r>
    </w:p>
    <w:p w14:paraId="24E659A5" w14:textId="77777777" w:rsidR="002C3B1E" w:rsidRDefault="002C3B1E" w:rsidP="002C3B1E">
      <w:pPr>
        <w:pStyle w:val="AUStandard"/>
      </w:pPr>
    </w:p>
    <w:p w14:paraId="3409C4BE" w14:textId="77777777" w:rsidR="002C3B1E" w:rsidRDefault="002C3B1E" w:rsidP="002C3B1E">
      <w:pPr>
        <w:pStyle w:val="AUSubheadingText"/>
      </w:pPr>
      <w:r>
        <w:t>Unfortunately, the row heights don’t automatically adjust.</w:t>
      </w:r>
    </w:p>
    <w:p w14:paraId="75CD7088" w14:textId="77777777" w:rsidR="002C3B1E" w:rsidRPr="004C0B2C" w:rsidRDefault="002C3B1E" w:rsidP="002C3B1E">
      <w:pPr>
        <w:pStyle w:val="AUStandard"/>
      </w:pPr>
    </w:p>
    <w:p w14:paraId="6563047F" w14:textId="77777777" w:rsidR="002C3B1E" w:rsidRPr="004C0B2C" w:rsidRDefault="002C3B1E" w:rsidP="002C3B1E">
      <w:pPr>
        <w:pStyle w:val="AUSubheadingText"/>
        <w:numPr>
          <w:ilvl w:val="0"/>
          <w:numId w:val="10"/>
        </w:numPr>
      </w:pPr>
      <w:r>
        <w:t xml:space="preserve">To resize the row heights, select the rows that are too tall, then right-click and choose </w:t>
      </w:r>
      <w:r w:rsidRPr="00EB5995">
        <w:rPr>
          <w:b/>
        </w:rPr>
        <w:t>Properties</w:t>
      </w:r>
      <w:r w:rsidRPr="004C0B2C">
        <w:t>.</w:t>
      </w:r>
    </w:p>
    <w:p w14:paraId="22B055FA" w14:textId="77777777" w:rsidR="002C3B1E" w:rsidRDefault="002C3B1E" w:rsidP="002C3B1E">
      <w:pPr>
        <w:pStyle w:val="AUSubheadingText"/>
        <w:numPr>
          <w:ilvl w:val="0"/>
          <w:numId w:val="10"/>
        </w:numPr>
      </w:pPr>
      <w:r>
        <w:lastRenderedPageBreak/>
        <w:t xml:space="preserve">Set the </w:t>
      </w:r>
      <w:r w:rsidRPr="00EB5995">
        <w:rPr>
          <w:b/>
        </w:rPr>
        <w:t>Cell height</w:t>
      </w:r>
      <w:r>
        <w:t xml:space="preserve"> to something very small (like 0.1”). AutoCAD will set the height as small as possible while still fitting the text + the specified cell margin. You may need to do this a few times to “reset” any affected rows.</w:t>
      </w:r>
    </w:p>
    <w:p w14:paraId="61DF297E" w14:textId="77777777" w:rsidR="002C3B1E" w:rsidRDefault="002C3B1E" w:rsidP="002C3B1E">
      <w:pPr>
        <w:pStyle w:val="AUStandard"/>
      </w:pPr>
    </w:p>
    <w:p w14:paraId="4947A02A" w14:textId="77777777" w:rsidR="002C3B1E" w:rsidRDefault="002C3B1E" w:rsidP="002C3B1E">
      <w:pPr>
        <w:pStyle w:val="AUStandard"/>
        <w:keepNext/>
        <w:jc w:val="center"/>
      </w:pPr>
      <w:r>
        <w:rPr>
          <w:noProof/>
        </w:rPr>
        <w:drawing>
          <wp:inline distT="0" distB="0" distL="0" distR="0" wp14:anchorId="466CCCC3" wp14:editId="56F82BE8">
            <wp:extent cx="5943600" cy="2714572"/>
            <wp:effectExtent l="0" t="0" r="0" b="0"/>
            <wp:docPr id="252" name="Picture 252" descr="C:\Users\brand.JIS\AppData\Local\Temp\SNAGHTML1512d1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and.JIS\AppData\Local\Temp\SNAGHTML1512d1e9.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714572"/>
                    </a:xfrm>
                    <a:prstGeom prst="rect">
                      <a:avLst/>
                    </a:prstGeom>
                    <a:noFill/>
                    <a:ln>
                      <a:noFill/>
                    </a:ln>
                  </pic:spPr>
                </pic:pic>
              </a:graphicData>
            </a:graphic>
          </wp:inline>
        </w:drawing>
      </w:r>
    </w:p>
    <w:p w14:paraId="5BD8397B" w14:textId="5CA29CB3" w:rsidR="002C3B1E" w:rsidRDefault="002C3B1E" w:rsidP="002C3B1E">
      <w:pPr>
        <w:pStyle w:val="AUCaption"/>
      </w:pPr>
      <w:r>
        <w:t xml:space="preserve">Figure </w:t>
      </w:r>
      <w:r w:rsidR="00524106">
        <w:rPr>
          <w:noProof/>
        </w:rPr>
        <w:fldChar w:fldCharType="begin"/>
      </w:r>
      <w:r w:rsidR="00524106">
        <w:rPr>
          <w:noProof/>
        </w:rPr>
        <w:instrText xml:space="preserve"> SEQ Figure \* ARABIC </w:instrText>
      </w:r>
      <w:r w:rsidR="00524106">
        <w:rPr>
          <w:noProof/>
        </w:rPr>
        <w:fldChar w:fldCharType="separate"/>
      </w:r>
      <w:r w:rsidR="006315D6">
        <w:rPr>
          <w:noProof/>
        </w:rPr>
        <w:t>60</w:t>
      </w:r>
      <w:r w:rsidR="00524106">
        <w:rPr>
          <w:noProof/>
        </w:rPr>
        <w:fldChar w:fldCharType="end"/>
      </w:r>
      <w:r>
        <w:t xml:space="preserve"> Tricking AutoCAD into an acceptable row height: Before (Left), After (Right)</w:t>
      </w:r>
    </w:p>
    <w:p w14:paraId="112215CD" w14:textId="77777777" w:rsidR="002C3B1E" w:rsidRDefault="002C3B1E" w:rsidP="002C3B1E">
      <w:pPr>
        <w:pStyle w:val="AUStandard"/>
      </w:pPr>
    </w:p>
    <w:p w14:paraId="63AB2573" w14:textId="77777777" w:rsidR="002C3B1E" w:rsidRDefault="002C3B1E" w:rsidP="002C3B1E">
      <w:pPr>
        <w:pStyle w:val="AUSectionHeading"/>
        <w:rPr>
          <w:lang w:val="en-US"/>
        </w:rPr>
      </w:pPr>
      <w:r>
        <w:rPr>
          <w:lang w:val="en-US"/>
        </w:rPr>
        <w:t>Summary</w:t>
      </w:r>
    </w:p>
    <w:p w14:paraId="37C88DA9" w14:textId="77777777" w:rsidR="002C3B1E" w:rsidRDefault="002C3B1E" w:rsidP="002C3B1E">
      <w:pPr>
        <w:pStyle w:val="AUStandard"/>
        <w:rPr>
          <w:lang w:eastAsia="x-none"/>
        </w:rPr>
      </w:pPr>
      <w:r>
        <w:rPr>
          <w:lang w:eastAsia="x-none"/>
        </w:rPr>
        <w:t>We’ve covered a lot of ground in this lab. You’ve learned:</w:t>
      </w:r>
    </w:p>
    <w:p w14:paraId="23EF60EA" w14:textId="77777777" w:rsidR="002C3B1E" w:rsidRDefault="002C3B1E" w:rsidP="002C3B1E">
      <w:pPr>
        <w:pStyle w:val="AUStandard"/>
        <w:rPr>
          <w:lang w:eastAsia="x-none"/>
        </w:rPr>
      </w:pPr>
    </w:p>
    <w:p w14:paraId="3165C6A7" w14:textId="77777777" w:rsidR="002C3B1E" w:rsidRDefault="002C3B1E" w:rsidP="002C3B1E">
      <w:pPr>
        <w:pStyle w:val="AUStandard"/>
        <w:numPr>
          <w:ilvl w:val="0"/>
          <w:numId w:val="26"/>
        </w:numPr>
        <w:rPr>
          <w:lang w:eastAsia="x-none"/>
        </w:rPr>
      </w:pPr>
      <w:r>
        <w:rPr>
          <w:lang w:eastAsia="x-none"/>
        </w:rPr>
        <w:t xml:space="preserve">How to use the Data Extraction command to build updateable reports for things like material take-offs; </w:t>
      </w:r>
    </w:p>
    <w:p w14:paraId="2882BFBF" w14:textId="77777777" w:rsidR="002C3B1E" w:rsidRDefault="002C3B1E" w:rsidP="002C3B1E">
      <w:pPr>
        <w:pStyle w:val="AUStandard"/>
        <w:numPr>
          <w:ilvl w:val="0"/>
          <w:numId w:val="26"/>
        </w:numPr>
        <w:rPr>
          <w:lang w:eastAsia="x-none"/>
        </w:rPr>
      </w:pPr>
      <w:r>
        <w:rPr>
          <w:lang w:eastAsia="x-none"/>
        </w:rPr>
        <w:t xml:space="preserve">How to extract data from multiple drawings to generate Sheet Index reports; </w:t>
      </w:r>
    </w:p>
    <w:p w14:paraId="3B02DC60" w14:textId="77777777" w:rsidR="002C3B1E" w:rsidRDefault="002C3B1E" w:rsidP="002C3B1E">
      <w:pPr>
        <w:pStyle w:val="AUStandard"/>
        <w:numPr>
          <w:ilvl w:val="0"/>
          <w:numId w:val="26"/>
        </w:numPr>
        <w:rPr>
          <w:lang w:eastAsia="x-none"/>
        </w:rPr>
      </w:pPr>
      <w:r>
        <w:rPr>
          <w:lang w:eastAsia="x-none"/>
        </w:rPr>
        <w:t xml:space="preserve">How to link AutoCAD and Excel data into a combined report, </w:t>
      </w:r>
    </w:p>
    <w:p w14:paraId="77CD2E7B" w14:textId="77777777" w:rsidR="002C3B1E" w:rsidRDefault="002C3B1E" w:rsidP="002C3B1E">
      <w:pPr>
        <w:pStyle w:val="AUStandard"/>
        <w:numPr>
          <w:ilvl w:val="0"/>
          <w:numId w:val="26"/>
        </w:numPr>
        <w:rPr>
          <w:lang w:eastAsia="x-none"/>
        </w:rPr>
      </w:pPr>
      <w:r>
        <w:rPr>
          <w:lang w:eastAsia="x-none"/>
        </w:rPr>
        <w:t>How to link text fields to geometric data that updates when your drawing does.</w:t>
      </w:r>
    </w:p>
    <w:p w14:paraId="157D1C32" w14:textId="77777777" w:rsidR="002C3B1E" w:rsidRDefault="002C3B1E" w:rsidP="002C3B1E">
      <w:pPr>
        <w:pStyle w:val="AUStandard"/>
        <w:rPr>
          <w:lang w:eastAsia="x-none"/>
        </w:rPr>
      </w:pPr>
    </w:p>
    <w:p w14:paraId="7BAF7936" w14:textId="77777777" w:rsidR="002C3B1E" w:rsidRPr="004C0B2C" w:rsidRDefault="002C3B1E" w:rsidP="002C3B1E">
      <w:pPr>
        <w:pStyle w:val="AUStandard"/>
        <w:rPr>
          <w:lang w:eastAsia="x-none"/>
        </w:rPr>
      </w:pPr>
      <w:r>
        <w:rPr>
          <w:lang w:eastAsia="x-none"/>
        </w:rPr>
        <w:t>I hope your mental gears are spinning, thinking of ways you can go home and apply your new mastery of the Data Extract command to tasks in your industry.</w:t>
      </w:r>
    </w:p>
    <w:p w14:paraId="15C9FEA9" w14:textId="77777777" w:rsidR="002C3B1E" w:rsidRDefault="002C3B1E" w:rsidP="002C3B1E">
      <w:pPr>
        <w:pStyle w:val="AUSubheadingText"/>
        <w:ind w:left="0"/>
      </w:pPr>
    </w:p>
    <w:p w14:paraId="013B5E8F" w14:textId="77777777" w:rsidR="002C3B1E" w:rsidRPr="00452FEB" w:rsidRDefault="002C3B1E" w:rsidP="002C3B1E">
      <w:pPr>
        <w:pStyle w:val="AUSubheadingText"/>
        <w:ind w:left="0"/>
      </w:pPr>
      <w:r>
        <w:t xml:space="preserve">If you have any questions about this course, please feel free to contact me at </w:t>
      </w:r>
      <w:r>
        <w:rPr>
          <w:b/>
        </w:rPr>
        <w:t>ben@leadensky.com</w:t>
      </w:r>
      <w:r>
        <w:t>.</w:t>
      </w:r>
    </w:p>
    <w:p w14:paraId="5DA73A29" w14:textId="77777777" w:rsidR="002C3B1E" w:rsidRPr="00D91341" w:rsidRDefault="002C3B1E" w:rsidP="002C3B1E">
      <w:pPr>
        <w:pStyle w:val="AUStandard"/>
        <w:rPr>
          <w:lang w:val="x-none" w:eastAsia="x-none"/>
        </w:rPr>
      </w:pPr>
    </w:p>
    <w:sectPr w:rsidR="002C3B1E" w:rsidRPr="00D91341" w:rsidSect="008F29A7">
      <w:headerReference w:type="first" r:id="rId88"/>
      <w:pgSz w:w="12240" w:h="15840"/>
      <w:pgMar w:top="1440" w:right="1440" w:bottom="1440" w:left="1440" w:header="806"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AF3B1" w14:textId="77777777" w:rsidR="008362BD" w:rsidRPr="00990F6B" w:rsidRDefault="008362BD" w:rsidP="00990F6B">
      <w:r w:rsidRPr="00990F6B">
        <w:separator/>
      </w:r>
    </w:p>
  </w:endnote>
  <w:endnote w:type="continuationSeparator" w:id="0">
    <w:p w14:paraId="3C3F54D1" w14:textId="77777777" w:rsidR="008362BD" w:rsidRPr="00990F6B" w:rsidRDefault="008362BD" w:rsidP="00990F6B">
      <w:r w:rsidRPr="00990F6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DE38" w14:textId="77777777" w:rsidR="008362BD" w:rsidRDefault="008362BD">
    <w:pP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29F1A" w14:textId="77777777" w:rsidR="008362BD" w:rsidRDefault="008362BD" w:rsidP="00811BC4">
    <w:pPr>
      <w:jc w:val="right"/>
    </w:pPr>
  </w:p>
  <w:p w14:paraId="6F8E7EE9" w14:textId="3279CA79" w:rsidR="008362BD" w:rsidRPr="00BC53F3" w:rsidRDefault="006315D6" w:rsidP="00BC53F3">
    <w:pPr>
      <w:jc w:val="right"/>
    </w:pPr>
    <w:sdt>
      <w:sdtPr>
        <w:id w:val="972403594"/>
        <w:docPartObj>
          <w:docPartGallery w:val="Page Numbers (Bottom of Page)"/>
          <w:docPartUnique/>
        </w:docPartObj>
      </w:sdtPr>
      <w:sdtEndPr/>
      <w:sdtContent>
        <w:r w:rsidR="008362BD" w:rsidRPr="00BC53F3">
          <w:t xml:space="preserve">Page </w:t>
        </w:r>
        <w:r w:rsidR="008362BD" w:rsidRPr="00BC53F3">
          <w:fldChar w:fldCharType="begin"/>
        </w:r>
        <w:r w:rsidR="008362BD" w:rsidRPr="00BC53F3">
          <w:instrText xml:space="preserve"> PAGE   \* MERGEFORMAT </w:instrText>
        </w:r>
        <w:r w:rsidR="008362BD" w:rsidRPr="00BC53F3">
          <w:fldChar w:fldCharType="separate"/>
        </w:r>
        <w:r w:rsidR="008362BD">
          <w:rPr>
            <w:noProof/>
          </w:rPr>
          <w:t>4</w:t>
        </w:r>
        <w:r w:rsidR="008362BD" w:rsidRPr="00BC53F3">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89996" w14:textId="77777777" w:rsidR="008362BD" w:rsidRDefault="008362BD">
    <w:pP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347FE" w14:textId="77777777" w:rsidR="008362BD" w:rsidRPr="00990F6B" w:rsidRDefault="008362BD" w:rsidP="00990F6B">
      <w:r w:rsidRPr="00990F6B">
        <w:separator/>
      </w:r>
    </w:p>
  </w:footnote>
  <w:footnote w:type="continuationSeparator" w:id="0">
    <w:p w14:paraId="049C12A4" w14:textId="77777777" w:rsidR="008362BD" w:rsidRPr="00990F6B" w:rsidRDefault="008362BD" w:rsidP="00990F6B">
      <w:r w:rsidRPr="00990F6B">
        <w:continuationSeparator/>
      </w:r>
    </w:p>
  </w:footnote>
  <w:footnote w:id="1">
    <w:p w14:paraId="09B93FAC" w14:textId="77777777" w:rsidR="008362BD" w:rsidRPr="00E859CD" w:rsidRDefault="008362BD" w:rsidP="002C3B1E">
      <w:pPr>
        <w:pStyle w:val="FootnoteText"/>
      </w:pPr>
      <w:r>
        <w:rPr>
          <w:rStyle w:val="FootnoteReference"/>
        </w:rPr>
        <w:footnoteRef/>
      </w:r>
      <w:r>
        <w:t xml:space="preserve"> If the Model and Layout tabs are not displayed, use the </w:t>
      </w:r>
      <w:r w:rsidRPr="00E859CD">
        <w:rPr>
          <w:b/>
        </w:rPr>
        <w:t>OPTIONS command &gt; Display &gt; Layout Elements</w:t>
      </w:r>
      <w:r>
        <w:t xml:space="preserve">, and check </w:t>
      </w:r>
      <w:r>
        <w:rPr>
          <w:b/>
        </w:rPr>
        <w:t>Display Layout and Model tabs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99557" w14:textId="77777777" w:rsidR="008362BD" w:rsidRDefault="008362BD">
    <w:pP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E149F" w14:textId="7AD6DBFD" w:rsidR="008362BD" w:rsidRDefault="008362BD" w:rsidP="0026713C">
    <w:pPr>
      <w:spacing w:after="0"/>
      <w:ind w:left="6480"/>
    </w:pPr>
    <w:r>
      <w:rPr>
        <w:noProof/>
      </w:rPr>
      <w:drawing>
        <wp:inline distT="0" distB="0" distL="0" distR="0" wp14:anchorId="1FC26928" wp14:editId="4C2D0D10">
          <wp:extent cx="1897380" cy="457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aker_notes_header.png"/>
                  <pic:cNvPicPr/>
                </pic:nvPicPr>
                <pic:blipFill rotWithShape="1">
                  <a:blip r:embed="rId1">
                    <a:extLst>
                      <a:ext uri="{28A0092B-C50C-407E-A947-70E740481C1C}">
                        <a14:useLocalDpi xmlns:a14="http://schemas.microsoft.com/office/drawing/2010/main" val="0"/>
                      </a:ext>
                    </a:extLst>
                  </a:blip>
                  <a:srcRect l="68077" b="-2857"/>
                  <a:stretch/>
                </pic:blipFill>
                <pic:spPr bwMode="auto">
                  <a:xfrm>
                    <a:off x="0" y="0"/>
                    <a:ext cx="1897380" cy="457200"/>
                  </a:xfrm>
                  <a:prstGeom prst="rect">
                    <a:avLst/>
                  </a:prstGeom>
                  <a:ln>
                    <a:noFill/>
                  </a:ln>
                  <a:extLst>
                    <a:ext uri="{53640926-AAD7-44D8-BBD7-CCE9431645EC}">
                      <a14:shadowObscured xmlns:a14="http://schemas.microsoft.com/office/drawing/2010/main"/>
                    </a:ext>
                  </a:extLst>
                </pic:spPr>
              </pic:pic>
            </a:graphicData>
          </a:graphic>
        </wp:inline>
      </w:drawing>
    </w:r>
    <w:r>
      <w:object w:dxaOrig="8655" w:dyaOrig="15" w14:anchorId="530497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75pt;height:.6pt">
          <v:imagedata r:id="rId2" o:title=""/>
        </v:shape>
        <o:OLEObject Type="Embed" ProgID="Unknown" ShapeID="_x0000_i1025" DrawAspect="Content" ObjectID="_1601968247" r:id="rId3"/>
      </w:object>
    </w:r>
    <w:r>
      <w:object w:dxaOrig="8655" w:dyaOrig="15" w14:anchorId="4A267FBC">
        <v:shape id="_x0000_i1026" type="#_x0000_t75" style="width:432.75pt;height:.6pt">
          <v:imagedata r:id="rId2" o:title=""/>
        </v:shape>
        <o:OLEObject Type="Embed" ProgID="Unknown" ShapeID="_x0000_i1026" DrawAspect="Content" ObjectID="_1601968248" r:id="rId4"/>
      </w:object>
    </w:r>
  </w:p>
  <w:p w14:paraId="47F9E2EA" w14:textId="77777777" w:rsidR="008362BD" w:rsidRDefault="008362BD">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F202F" w14:textId="77777777" w:rsidR="008362BD" w:rsidRPr="009B45A7" w:rsidRDefault="008362BD" w:rsidP="009B45A7">
    <w:r w:rsidRPr="00811BC4">
      <w:rPr>
        <w:noProof/>
      </w:rPr>
      <w:drawing>
        <wp:inline distT="0" distB="0" distL="0" distR="0" wp14:anchorId="4845C41A" wp14:editId="3780E1E7">
          <wp:extent cx="5760720" cy="6400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rotWithShape="1">
                  <a:blip r:embed="rId1" cstate="print">
                    <a:extLst>
                      <a:ext uri="{28A0092B-C50C-407E-A947-70E740481C1C}">
                        <a14:useLocalDpi xmlns:a14="http://schemas.microsoft.com/office/drawing/2010/main" val="0"/>
                      </a:ext>
                    </a:extLst>
                  </a:blip>
                  <a:srcRect l="3077" t="16923" b="18462"/>
                  <a:stretch/>
                </pic:blipFill>
                <pic:spPr bwMode="auto">
                  <a:xfrm>
                    <a:off x="0" y="0"/>
                    <a:ext cx="5760720" cy="640080"/>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121CC" w14:textId="77777777" w:rsidR="008362BD" w:rsidRDefault="008362BD" w:rsidP="009B45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F8E6E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E25037"/>
    <w:multiLevelType w:val="hybridMultilevel"/>
    <w:tmpl w:val="A1A49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37042"/>
    <w:multiLevelType w:val="hybridMultilevel"/>
    <w:tmpl w:val="5DA85AC4"/>
    <w:lvl w:ilvl="0" w:tplc="6D0CE40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8FC62C0"/>
    <w:multiLevelType w:val="hybridMultilevel"/>
    <w:tmpl w:val="6524710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100300CB"/>
    <w:multiLevelType w:val="hybridMultilevel"/>
    <w:tmpl w:val="15408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97AED"/>
    <w:multiLevelType w:val="hybridMultilevel"/>
    <w:tmpl w:val="534C08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870FDA"/>
    <w:multiLevelType w:val="hybridMultilevel"/>
    <w:tmpl w:val="F58CB6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D14640"/>
    <w:multiLevelType w:val="hybridMultilevel"/>
    <w:tmpl w:val="0DC6A6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1A52E0"/>
    <w:multiLevelType w:val="hybridMultilevel"/>
    <w:tmpl w:val="8096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B58A8"/>
    <w:multiLevelType w:val="hybridMultilevel"/>
    <w:tmpl w:val="D6FE75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3CD1D5C"/>
    <w:multiLevelType w:val="hybridMultilevel"/>
    <w:tmpl w:val="B0FC4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DE2315"/>
    <w:multiLevelType w:val="hybridMultilevel"/>
    <w:tmpl w:val="DBD4F5B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072D8A"/>
    <w:multiLevelType w:val="hybridMultilevel"/>
    <w:tmpl w:val="65ECA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2E64E4"/>
    <w:multiLevelType w:val="hybridMultilevel"/>
    <w:tmpl w:val="94AAEB4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2C7E18FD"/>
    <w:multiLevelType w:val="hybridMultilevel"/>
    <w:tmpl w:val="A832F92C"/>
    <w:lvl w:ilvl="0" w:tplc="41E45C48">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5" w15:restartNumberingAfterBreak="0">
    <w:nsid w:val="2F0935D2"/>
    <w:multiLevelType w:val="hybridMultilevel"/>
    <w:tmpl w:val="FDCE7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E4AC1"/>
    <w:multiLevelType w:val="hybridMultilevel"/>
    <w:tmpl w:val="654A40F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C40873"/>
    <w:multiLevelType w:val="hybridMultilevel"/>
    <w:tmpl w:val="A290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A3496"/>
    <w:multiLevelType w:val="hybridMultilevel"/>
    <w:tmpl w:val="C890E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4B05C27"/>
    <w:multiLevelType w:val="hybridMultilevel"/>
    <w:tmpl w:val="BED810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574F38"/>
    <w:multiLevelType w:val="hybridMultilevel"/>
    <w:tmpl w:val="2F6A71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3F0FB3"/>
    <w:multiLevelType w:val="hybridMultilevel"/>
    <w:tmpl w:val="B5F8723E"/>
    <w:lvl w:ilvl="0" w:tplc="2D3E0AA2">
      <w:start w:val="1"/>
      <w:numFmt w:val="bullet"/>
      <w:pStyle w:val="AUBulletSty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664E52"/>
    <w:multiLevelType w:val="hybridMultilevel"/>
    <w:tmpl w:val="737A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E328A9"/>
    <w:multiLevelType w:val="hybridMultilevel"/>
    <w:tmpl w:val="21A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AC7EEE"/>
    <w:multiLevelType w:val="hybridMultilevel"/>
    <w:tmpl w:val="68D2B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26485D"/>
    <w:multiLevelType w:val="hybridMultilevel"/>
    <w:tmpl w:val="36FCDF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8AD032B"/>
    <w:multiLevelType w:val="hybridMultilevel"/>
    <w:tmpl w:val="5AE6A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0"/>
  </w:num>
  <w:num w:numId="4">
    <w:abstractNumId w:val="2"/>
  </w:num>
  <w:num w:numId="5">
    <w:abstractNumId w:val="14"/>
  </w:num>
  <w:num w:numId="6">
    <w:abstractNumId w:val="17"/>
  </w:num>
  <w:num w:numId="7">
    <w:abstractNumId w:val="21"/>
  </w:num>
  <w:num w:numId="8">
    <w:abstractNumId w:val="26"/>
  </w:num>
  <w:num w:numId="9">
    <w:abstractNumId w:val="4"/>
  </w:num>
  <w:num w:numId="10">
    <w:abstractNumId w:val="16"/>
  </w:num>
  <w:num w:numId="11">
    <w:abstractNumId w:val="5"/>
  </w:num>
  <w:num w:numId="12">
    <w:abstractNumId w:val="20"/>
  </w:num>
  <w:num w:numId="13">
    <w:abstractNumId w:val="1"/>
  </w:num>
  <w:num w:numId="14">
    <w:abstractNumId w:val="8"/>
  </w:num>
  <w:num w:numId="15">
    <w:abstractNumId w:val="23"/>
  </w:num>
  <w:num w:numId="16">
    <w:abstractNumId w:val="15"/>
  </w:num>
  <w:num w:numId="17">
    <w:abstractNumId w:val="12"/>
  </w:num>
  <w:num w:numId="18">
    <w:abstractNumId w:val="24"/>
  </w:num>
  <w:num w:numId="19">
    <w:abstractNumId w:val="22"/>
  </w:num>
  <w:num w:numId="20">
    <w:abstractNumId w:val="19"/>
  </w:num>
  <w:num w:numId="21">
    <w:abstractNumId w:val="25"/>
  </w:num>
  <w:num w:numId="22">
    <w:abstractNumId w:val="11"/>
  </w:num>
  <w:num w:numId="23">
    <w:abstractNumId w:val="7"/>
  </w:num>
  <w:num w:numId="24">
    <w:abstractNumId w:val="18"/>
  </w:num>
  <w:num w:numId="25">
    <w:abstractNumId w:val="6"/>
  </w:num>
  <w:num w:numId="26">
    <w:abstractNumId w:val="9"/>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ocumentProtection w:enforcement="0"/>
  <w:autoFormatOverride/>
  <w:defaultTabStop w:val="720"/>
  <w:drawingGridHorizontalSpacing w:val="110"/>
  <w:displayHorizontalDrawingGridEvery w:val="2"/>
  <w:characterSpacingControl w:val="doNotCompress"/>
  <w:hdrShapeDefaults>
    <o:shapedefaults v:ext="edit" spidmax="1024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98F"/>
    <w:rsid w:val="000136CF"/>
    <w:rsid w:val="0003310B"/>
    <w:rsid w:val="000A255E"/>
    <w:rsid w:val="000A78E5"/>
    <w:rsid w:val="000F0650"/>
    <w:rsid w:val="000F561B"/>
    <w:rsid w:val="000F78D0"/>
    <w:rsid w:val="00116B73"/>
    <w:rsid w:val="00125C0F"/>
    <w:rsid w:val="0013779E"/>
    <w:rsid w:val="00141966"/>
    <w:rsid w:val="001449D4"/>
    <w:rsid w:val="0015398C"/>
    <w:rsid w:val="0015596D"/>
    <w:rsid w:val="00155A5C"/>
    <w:rsid w:val="00170A4C"/>
    <w:rsid w:val="0017583B"/>
    <w:rsid w:val="00186D5D"/>
    <w:rsid w:val="00190651"/>
    <w:rsid w:val="001924C8"/>
    <w:rsid w:val="0019630F"/>
    <w:rsid w:val="00196A12"/>
    <w:rsid w:val="001A496A"/>
    <w:rsid w:val="001A5ED4"/>
    <w:rsid w:val="001A5EEB"/>
    <w:rsid w:val="001A614B"/>
    <w:rsid w:val="001C0CF9"/>
    <w:rsid w:val="001C4643"/>
    <w:rsid w:val="001C503C"/>
    <w:rsid w:val="001D1560"/>
    <w:rsid w:val="001D5D1E"/>
    <w:rsid w:val="001E7087"/>
    <w:rsid w:val="002060CD"/>
    <w:rsid w:val="00230FE4"/>
    <w:rsid w:val="002361F9"/>
    <w:rsid w:val="00241500"/>
    <w:rsid w:val="002454A0"/>
    <w:rsid w:val="0026713C"/>
    <w:rsid w:val="00273C9B"/>
    <w:rsid w:val="00284A40"/>
    <w:rsid w:val="002A4761"/>
    <w:rsid w:val="002A7CF7"/>
    <w:rsid w:val="002C3B1E"/>
    <w:rsid w:val="002F1697"/>
    <w:rsid w:val="00300389"/>
    <w:rsid w:val="0031115F"/>
    <w:rsid w:val="003235CE"/>
    <w:rsid w:val="0035509F"/>
    <w:rsid w:val="003749B7"/>
    <w:rsid w:val="003820B8"/>
    <w:rsid w:val="00396862"/>
    <w:rsid w:val="003A5C4F"/>
    <w:rsid w:val="003D33E4"/>
    <w:rsid w:val="00400733"/>
    <w:rsid w:val="0041519F"/>
    <w:rsid w:val="00421A00"/>
    <w:rsid w:val="00480943"/>
    <w:rsid w:val="004852CF"/>
    <w:rsid w:val="004B5E1D"/>
    <w:rsid w:val="004B7D15"/>
    <w:rsid w:val="004D4B61"/>
    <w:rsid w:val="004D678F"/>
    <w:rsid w:val="004F110F"/>
    <w:rsid w:val="00512C70"/>
    <w:rsid w:val="00514C86"/>
    <w:rsid w:val="00524106"/>
    <w:rsid w:val="00526B9E"/>
    <w:rsid w:val="005333BD"/>
    <w:rsid w:val="0054121A"/>
    <w:rsid w:val="00542CC9"/>
    <w:rsid w:val="005462BD"/>
    <w:rsid w:val="00552D4F"/>
    <w:rsid w:val="00554797"/>
    <w:rsid w:val="0056304F"/>
    <w:rsid w:val="0056617F"/>
    <w:rsid w:val="00567A4A"/>
    <w:rsid w:val="00567FB5"/>
    <w:rsid w:val="00584898"/>
    <w:rsid w:val="00592813"/>
    <w:rsid w:val="00596114"/>
    <w:rsid w:val="005A7710"/>
    <w:rsid w:val="005D70DC"/>
    <w:rsid w:val="005E38DA"/>
    <w:rsid w:val="005E6BAE"/>
    <w:rsid w:val="006034EA"/>
    <w:rsid w:val="006066A8"/>
    <w:rsid w:val="00614789"/>
    <w:rsid w:val="00615CED"/>
    <w:rsid w:val="006315D6"/>
    <w:rsid w:val="00645DF3"/>
    <w:rsid w:val="00650C61"/>
    <w:rsid w:val="00663090"/>
    <w:rsid w:val="00663E81"/>
    <w:rsid w:val="00665AEF"/>
    <w:rsid w:val="00673B04"/>
    <w:rsid w:val="00682BD3"/>
    <w:rsid w:val="006867F2"/>
    <w:rsid w:val="00696FF2"/>
    <w:rsid w:val="006A4AE0"/>
    <w:rsid w:val="006A4B31"/>
    <w:rsid w:val="006D351A"/>
    <w:rsid w:val="006E10F7"/>
    <w:rsid w:val="00703B9C"/>
    <w:rsid w:val="00720E91"/>
    <w:rsid w:val="00724AAE"/>
    <w:rsid w:val="00747A2E"/>
    <w:rsid w:val="00757423"/>
    <w:rsid w:val="00764E76"/>
    <w:rsid w:val="00773FE6"/>
    <w:rsid w:val="007B17B1"/>
    <w:rsid w:val="007C07DF"/>
    <w:rsid w:val="007C3B2E"/>
    <w:rsid w:val="007C5033"/>
    <w:rsid w:val="007F2FB9"/>
    <w:rsid w:val="007F74A7"/>
    <w:rsid w:val="00811BC4"/>
    <w:rsid w:val="00831953"/>
    <w:rsid w:val="008362BD"/>
    <w:rsid w:val="00864F61"/>
    <w:rsid w:val="008777F8"/>
    <w:rsid w:val="00885F26"/>
    <w:rsid w:val="008864FB"/>
    <w:rsid w:val="00892BFF"/>
    <w:rsid w:val="008936B9"/>
    <w:rsid w:val="008B1196"/>
    <w:rsid w:val="008B2D30"/>
    <w:rsid w:val="008B3A97"/>
    <w:rsid w:val="008C4022"/>
    <w:rsid w:val="008D224B"/>
    <w:rsid w:val="008D58D1"/>
    <w:rsid w:val="008D62BB"/>
    <w:rsid w:val="008D725C"/>
    <w:rsid w:val="008D758E"/>
    <w:rsid w:val="008E793F"/>
    <w:rsid w:val="008F29A7"/>
    <w:rsid w:val="008F47F0"/>
    <w:rsid w:val="0091509F"/>
    <w:rsid w:val="00921651"/>
    <w:rsid w:val="00944126"/>
    <w:rsid w:val="009452DE"/>
    <w:rsid w:val="00953D19"/>
    <w:rsid w:val="00977777"/>
    <w:rsid w:val="00990F6B"/>
    <w:rsid w:val="009947F5"/>
    <w:rsid w:val="009A28C1"/>
    <w:rsid w:val="009A5EA2"/>
    <w:rsid w:val="009B45A7"/>
    <w:rsid w:val="009B767E"/>
    <w:rsid w:val="009C2F13"/>
    <w:rsid w:val="009D31BA"/>
    <w:rsid w:val="009D706B"/>
    <w:rsid w:val="009E0CA7"/>
    <w:rsid w:val="009E26DA"/>
    <w:rsid w:val="009F79B4"/>
    <w:rsid w:val="00A158DA"/>
    <w:rsid w:val="00A221D2"/>
    <w:rsid w:val="00A26810"/>
    <w:rsid w:val="00A327F9"/>
    <w:rsid w:val="00A371E7"/>
    <w:rsid w:val="00A52126"/>
    <w:rsid w:val="00A52C79"/>
    <w:rsid w:val="00A53E7F"/>
    <w:rsid w:val="00A7012E"/>
    <w:rsid w:val="00A81D6D"/>
    <w:rsid w:val="00A928A6"/>
    <w:rsid w:val="00AA26CC"/>
    <w:rsid w:val="00AA5566"/>
    <w:rsid w:val="00AB4BD8"/>
    <w:rsid w:val="00AC011C"/>
    <w:rsid w:val="00B041A3"/>
    <w:rsid w:val="00B06C21"/>
    <w:rsid w:val="00B12E5A"/>
    <w:rsid w:val="00B624D9"/>
    <w:rsid w:val="00B6721E"/>
    <w:rsid w:val="00B84577"/>
    <w:rsid w:val="00B92BC9"/>
    <w:rsid w:val="00B978BE"/>
    <w:rsid w:val="00BA4E70"/>
    <w:rsid w:val="00BB2BFC"/>
    <w:rsid w:val="00BC1DD7"/>
    <w:rsid w:val="00BC48D1"/>
    <w:rsid w:val="00BC53F3"/>
    <w:rsid w:val="00BD3793"/>
    <w:rsid w:val="00C2389E"/>
    <w:rsid w:val="00C33E0D"/>
    <w:rsid w:val="00C4216A"/>
    <w:rsid w:val="00C53A9B"/>
    <w:rsid w:val="00C56E01"/>
    <w:rsid w:val="00C65CE1"/>
    <w:rsid w:val="00C7474C"/>
    <w:rsid w:val="00C902DD"/>
    <w:rsid w:val="00C9198F"/>
    <w:rsid w:val="00C97AE5"/>
    <w:rsid w:val="00CC5484"/>
    <w:rsid w:val="00CC6F7B"/>
    <w:rsid w:val="00CD2D7A"/>
    <w:rsid w:val="00CD6CA4"/>
    <w:rsid w:val="00CF0E54"/>
    <w:rsid w:val="00D04FEF"/>
    <w:rsid w:val="00D05BDA"/>
    <w:rsid w:val="00D07296"/>
    <w:rsid w:val="00D07636"/>
    <w:rsid w:val="00D07AA2"/>
    <w:rsid w:val="00D23973"/>
    <w:rsid w:val="00D67A2E"/>
    <w:rsid w:val="00DB24B1"/>
    <w:rsid w:val="00DE4658"/>
    <w:rsid w:val="00E0639C"/>
    <w:rsid w:val="00E33536"/>
    <w:rsid w:val="00E338D7"/>
    <w:rsid w:val="00E36CB7"/>
    <w:rsid w:val="00E51CD3"/>
    <w:rsid w:val="00E61C0D"/>
    <w:rsid w:val="00E657F4"/>
    <w:rsid w:val="00E66D29"/>
    <w:rsid w:val="00E805B1"/>
    <w:rsid w:val="00E82DB6"/>
    <w:rsid w:val="00EB654C"/>
    <w:rsid w:val="00EC2D2E"/>
    <w:rsid w:val="00EC396D"/>
    <w:rsid w:val="00ED4C87"/>
    <w:rsid w:val="00F00EB9"/>
    <w:rsid w:val="00F014E7"/>
    <w:rsid w:val="00F02DA6"/>
    <w:rsid w:val="00F22AFF"/>
    <w:rsid w:val="00F44EF6"/>
    <w:rsid w:val="00F55AE8"/>
    <w:rsid w:val="00FD7DA0"/>
    <w:rsid w:val="00FE4167"/>
    <w:rsid w:val="00FE68C9"/>
    <w:rsid w:val="00FF41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3"/>
    <o:shapelayout v:ext="edit">
      <o:idmap v:ext="edit" data="1"/>
    </o:shapelayout>
  </w:shapeDefaults>
  <w:decimalSymbol w:val="."/>
  <w:listSeparator w:val=","/>
  <w14:docId w14:val="435E8EDF"/>
  <w15:docId w15:val="{52FC4649-5A66-4146-A6F7-D04A87BB3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sz w:val="22"/>
        <w:szCs w:val="22"/>
        <w:lang w:val="en-US" w:eastAsia="en-US" w:bidi="ar-SA"/>
      </w:rPr>
    </w:rPrDefault>
    <w:pPrDefault/>
  </w:docDefaults>
  <w:latentStyles w:defLockedState="1" w:defUIPriority="99" w:defSemiHidden="0" w:defUnhideWhenUsed="0" w:defQFormat="0" w:count="375">
    <w:lsdException w:name="Normal" w:locked="0" w:uiPriority="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0"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lsdException w:name="List Number" w:locked="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locked="0"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locked="0"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qFormat/>
    <w:rsid w:val="00B92BC9"/>
    <w:pPr>
      <w:spacing w:after="120"/>
    </w:pPr>
  </w:style>
  <w:style w:type="paragraph" w:styleId="Heading1">
    <w:name w:val="heading 1"/>
    <w:basedOn w:val="Normal"/>
    <w:next w:val="Normal"/>
    <w:link w:val="Heading1Char"/>
    <w:uiPriority w:val="9"/>
    <w:qFormat/>
    <w:locked/>
    <w:rsid w:val="00757423"/>
    <w:pPr>
      <w:keepNext/>
      <w:keepLines/>
      <w:spacing w:before="480" w:after="0"/>
      <w:outlineLvl w:val="0"/>
    </w:pPr>
    <w:rPr>
      <w:rFonts w:eastAsia="Times New Roman"/>
      <w:b/>
      <w:bCs/>
      <w:sz w:val="36"/>
      <w:szCs w:val="28"/>
      <w:lang w:val="x-none" w:eastAsia="x-none"/>
    </w:rPr>
  </w:style>
  <w:style w:type="paragraph" w:styleId="Heading2">
    <w:name w:val="heading 2"/>
    <w:basedOn w:val="Normal"/>
    <w:next w:val="Normal"/>
    <w:link w:val="Heading2Char"/>
    <w:uiPriority w:val="9"/>
    <w:qFormat/>
    <w:locked/>
    <w:rsid w:val="00757423"/>
    <w:pPr>
      <w:keepNext/>
      <w:keepLines/>
      <w:spacing w:before="200" w:after="0"/>
      <w:outlineLvl w:val="1"/>
    </w:pPr>
    <w:rPr>
      <w:rFonts w:eastAsia="Times New Roman"/>
      <w:b/>
      <w:bCs/>
      <w:color w:val="808080" w:themeColor="background1" w:themeShade="80"/>
      <w:sz w:val="26"/>
      <w:szCs w:val="26"/>
      <w:lang w:val="x-none" w:eastAsia="x-none"/>
    </w:rPr>
  </w:style>
  <w:style w:type="paragraph" w:styleId="Heading3">
    <w:name w:val="heading 3"/>
    <w:basedOn w:val="Normal"/>
    <w:next w:val="Normal"/>
    <w:link w:val="Heading3Char"/>
    <w:uiPriority w:val="9"/>
    <w:qFormat/>
    <w:locked/>
    <w:rsid w:val="00757423"/>
    <w:pPr>
      <w:keepNext/>
      <w:keepLines/>
      <w:spacing w:before="200" w:after="0"/>
      <w:outlineLvl w:val="2"/>
    </w:pPr>
    <w:rPr>
      <w:rFonts w:eastAsia="Times New Roman"/>
      <w:b/>
      <w:bCs/>
      <w:color w:val="808080" w:themeColor="background1" w:themeShade="80"/>
      <w:lang w:val="x-none" w:eastAsia="x-none"/>
    </w:rPr>
  </w:style>
  <w:style w:type="paragraph" w:styleId="Heading4">
    <w:name w:val="heading 4"/>
    <w:basedOn w:val="Normal"/>
    <w:next w:val="Normal"/>
    <w:link w:val="Heading4Char"/>
    <w:uiPriority w:val="9"/>
    <w:qFormat/>
    <w:locked/>
    <w:rsid w:val="00757423"/>
    <w:pPr>
      <w:keepNext/>
      <w:keepLines/>
      <w:spacing w:before="200" w:after="0"/>
      <w:outlineLvl w:val="3"/>
    </w:pPr>
    <w:rPr>
      <w:rFonts w:eastAsia="Times New Roman"/>
      <w:b/>
      <w:bCs/>
      <w:i/>
      <w:iCs/>
      <w:color w:val="808080" w:themeColor="background1" w:themeShade="80"/>
      <w:lang w:val="x-none" w:eastAsia="x-none"/>
    </w:rPr>
  </w:style>
  <w:style w:type="paragraph" w:styleId="Heading5">
    <w:name w:val="heading 5"/>
    <w:basedOn w:val="Normal"/>
    <w:next w:val="Normal"/>
    <w:link w:val="Heading5Char"/>
    <w:uiPriority w:val="9"/>
    <w:unhideWhenUsed/>
    <w:qFormat/>
    <w:locked/>
    <w:rsid w:val="00E657F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locked/>
    <w:rsid w:val="00D05BDA"/>
    <w:pPr>
      <w:spacing w:after="0"/>
    </w:pPr>
    <w:rPr>
      <w:rFonts w:ascii="Tahoma" w:hAnsi="Tahoma"/>
      <w:sz w:val="16"/>
      <w:szCs w:val="16"/>
      <w:lang w:val="x-none" w:eastAsia="x-none"/>
    </w:rPr>
  </w:style>
  <w:style w:type="character" w:customStyle="1" w:styleId="BalloonTextChar">
    <w:name w:val="Balloon Text Char"/>
    <w:link w:val="BalloonText"/>
    <w:uiPriority w:val="99"/>
    <w:semiHidden/>
    <w:rsid w:val="00D05BDA"/>
    <w:rPr>
      <w:rFonts w:ascii="Tahoma" w:hAnsi="Tahoma" w:cs="Tahoma"/>
      <w:sz w:val="16"/>
      <w:szCs w:val="16"/>
    </w:rPr>
  </w:style>
  <w:style w:type="paragraph" w:styleId="Header">
    <w:name w:val="header"/>
    <w:basedOn w:val="Normal"/>
    <w:link w:val="HeaderChar"/>
    <w:uiPriority w:val="99"/>
    <w:unhideWhenUsed/>
    <w:locked/>
    <w:rsid w:val="001A496A"/>
    <w:pPr>
      <w:tabs>
        <w:tab w:val="center" w:pos="4680"/>
        <w:tab w:val="right" w:pos="9360"/>
      </w:tabs>
      <w:spacing w:after="0"/>
    </w:pPr>
  </w:style>
  <w:style w:type="character" w:customStyle="1" w:styleId="HeaderChar">
    <w:name w:val="Header Char"/>
    <w:basedOn w:val="DefaultParagraphFont"/>
    <w:link w:val="Header"/>
    <w:uiPriority w:val="99"/>
    <w:rsid w:val="001A496A"/>
  </w:style>
  <w:style w:type="paragraph" w:styleId="Footer">
    <w:name w:val="footer"/>
    <w:basedOn w:val="Normal"/>
    <w:link w:val="FooterChar"/>
    <w:uiPriority w:val="99"/>
    <w:unhideWhenUsed/>
    <w:locked/>
    <w:rsid w:val="001A496A"/>
    <w:pPr>
      <w:tabs>
        <w:tab w:val="center" w:pos="4680"/>
        <w:tab w:val="right" w:pos="9360"/>
      </w:tabs>
      <w:spacing w:after="0"/>
    </w:pPr>
  </w:style>
  <w:style w:type="character" w:customStyle="1" w:styleId="FooterChar">
    <w:name w:val="Footer Char"/>
    <w:basedOn w:val="DefaultParagraphFont"/>
    <w:link w:val="Footer"/>
    <w:uiPriority w:val="99"/>
    <w:rsid w:val="001A496A"/>
  </w:style>
  <w:style w:type="paragraph" w:customStyle="1" w:styleId="Headertext">
    <w:name w:val="Headertext"/>
    <w:basedOn w:val="Normal"/>
    <w:locked/>
    <w:rsid w:val="00757423"/>
    <w:pPr>
      <w:overflowPunct w:val="0"/>
      <w:autoSpaceDE w:val="0"/>
      <w:autoSpaceDN w:val="0"/>
      <w:adjustRightInd w:val="0"/>
      <w:spacing w:after="0"/>
      <w:textAlignment w:val="baseline"/>
    </w:pPr>
    <w:rPr>
      <w:rFonts w:eastAsia="Times New Roman"/>
      <w:spacing w:val="-10"/>
      <w:sz w:val="32"/>
      <w:szCs w:val="20"/>
    </w:rPr>
  </w:style>
  <w:style w:type="paragraph" w:customStyle="1" w:styleId="MediumGrid21">
    <w:name w:val="Medium Grid 21"/>
    <w:link w:val="MediumGrid2Char"/>
    <w:uiPriority w:val="1"/>
    <w:qFormat/>
    <w:locked/>
    <w:rsid w:val="00757423"/>
    <w:rPr>
      <w:rFonts w:eastAsia="Times New Roman"/>
    </w:rPr>
  </w:style>
  <w:style w:type="character" w:customStyle="1" w:styleId="MediumGrid2Char">
    <w:name w:val="Medium Grid 2 Char"/>
    <w:link w:val="MediumGrid21"/>
    <w:uiPriority w:val="1"/>
    <w:rsid w:val="00757423"/>
    <w:rPr>
      <w:rFonts w:eastAsia="Times New Roman"/>
      <w:sz w:val="22"/>
      <w:szCs w:val="22"/>
    </w:rPr>
  </w:style>
  <w:style w:type="character" w:customStyle="1" w:styleId="Heading1Char">
    <w:name w:val="Heading 1 Char"/>
    <w:link w:val="Heading1"/>
    <w:uiPriority w:val="9"/>
    <w:rsid w:val="00757423"/>
    <w:rPr>
      <w:rFonts w:eastAsia="Times New Roman"/>
      <w:b/>
      <w:bCs/>
      <w:sz w:val="36"/>
      <w:szCs w:val="28"/>
      <w:lang w:val="x-none" w:eastAsia="x-none"/>
    </w:rPr>
  </w:style>
  <w:style w:type="character" w:customStyle="1" w:styleId="Heading2Char">
    <w:name w:val="Heading 2 Char"/>
    <w:link w:val="Heading2"/>
    <w:uiPriority w:val="9"/>
    <w:rsid w:val="00757423"/>
    <w:rPr>
      <w:rFonts w:eastAsia="Times New Roman"/>
      <w:b/>
      <w:bCs/>
      <w:color w:val="808080" w:themeColor="background1" w:themeShade="80"/>
      <w:sz w:val="26"/>
      <w:szCs w:val="26"/>
      <w:lang w:val="x-none" w:eastAsia="x-none"/>
    </w:rPr>
  </w:style>
  <w:style w:type="character" w:customStyle="1" w:styleId="Heading3Char">
    <w:name w:val="Heading 3 Char"/>
    <w:link w:val="Heading3"/>
    <w:uiPriority w:val="9"/>
    <w:rsid w:val="00757423"/>
    <w:rPr>
      <w:rFonts w:eastAsia="Times New Roman"/>
      <w:b/>
      <w:bCs/>
      <w:color w:val="808080" w:themeColor="background1" w:themeShade="80"/>
      <w:sz w:val="22"/>
      <w:szCs w:val="22"/>
      <w:lang w:val="x-none" w:eastAsia="x-none"/>
    </w:rPr>
  </w:style>
  <w:style w:type="character" w:customStyle="1" w:styleId="Heading4Char">
    <w:name w:val="Heading 4 Char"/>
    <w:link w:val="Heading4"/>
    <w:uiPriority w:val="9"/>
    <w:rsid w:val="00757423"/>
    <w:rPr>
      <w:rFonts w:eastAsia="Times New Roman"/>
      <w:b/>
      <w:bCs/>
      <w:i/>
      <w:iCs/>
      <w:color w:val="808080" w:themeColor="background1" w:themeShade="80"/>
      <w:sz w:val="22"/>
      <w:szCs w:val="22"/>
      <w:lang w:val="x-none" w:eastAsia="x-none"/>
    </w:rPr>
  </w:style>
  <w:style w:type="paragraph" w:customStyle="1" w:styleId="ColorfulList-Accent11">
    <w:name w:val="Colorful List - Accent 11"/>
    <w:basedOn w:val="Normal"/>
    <w:uiPriority w:val="34"/>
    <w:qFormat/>
    <w:locked/>
    <w:rsid w:val="00E805B1"/>
    <w:pPr>
      <w:ind w:left="720"/>
      <w:contextualSpacing/>
    </w:pPr>
  </w:style>
  <w:style w:type="paragraph" w:styleId="ListParagraph">
    <w:name w:val="List Paragraph"/>
    <w:basedOn w:val="Normal"/>
    <w:uiPriority w:val="34"/>
    <w:qFormat/>
    <w:locked/>
    <w:rsid w:val="00AA5566"/>
    <w:pPr>
      <w:ind w:left="720"/>
      <w:contextualSpacing/>
    </w:pPr>
  </w:style>
  <w:style w:type="character" w:styleId="SubtleReference">
    <w:name w:val="Subtle Reference"/>
    <w:basedOn w:val="DefaultParagraphFont"/>
    <w:uiPriority w:val="31"/>
    <w:qFormat/>
    <w:locked/>
    <w:rsid w:val="00AB4BD8"/>
    <w:rPr>
      <w:smallCaps/>
      <w:color w:val="5A5A5A" w:themeColor="text1" w:themeTint="A5"/>
    </w:rPr>
  </w:style>
  <w:style w:type="character" w:customStyle="1" w:styleId="Heading5Char">
    <w:name w:val="Heading 5 Char"/>
    <w:basedOn w:val="DefaultParagraphFont"/>
    <w:link w:val="Heading5"/>
    <w:uiPriority w:val="9"/>
    <w:rsid w:val="00E657F4"/>
    <w:rPr>
      <w:rFonts w:asciiTheme="majorHAnsi" w:eastAsiaTheme="majorEastAsia" w:hAnsiTheme="majorHAnsi" w:cstheme="majorBidi"/>
      <w:color w:val="365F91" w:themeColor="accent1" w:themeShade="BF"/>
      <w:sz w:val="22"/>
      <w:szCs w:val="22"/>
    </w:rPr>
  </w:style>
  <w:style w:type="paragraph" w:customStyle="1" w:styleId="AUClassID">
    <w:name w:val="AU_Class_ID"/>
    <w:basedOn w:val="Normal"/>
    <w:next w:val="AUClassTitle"/>
    <w:link w:val="AUClassIDChar"/>
    <w:qFormat/>
    <w:rsid w:val="00DE4658"/>
    <w:pPr>
      <w:spacing w:after="0"/>
    </w:pPr>
    <w:rPr>
      <w:sz w:val="20"/>
      <w:szCs w:val="20"/>
    </w:rPr>
  </w:style>
  <w:style w:type="paragraph" w:customStyle="1" w:styleId="AUClassTitle">
    <w:name w:val="AU_Class_Title"/>
    <w:basedOn w:val="Heading1"/>
    <w:next w:val="AUStandard"/>
    <w:link w:val="AUClassTitleChar"/>
    <w:qFormat/>
    <w:rsid w:val="00BC53F3"/>
    <w:pPr>
      <w:spacing w:before="0" w:after="120"/>
    </w:pPr>
  </w:style>
  <w:style w:type="character" w:customStyle="1" w:styleId="AUClassIDChar">
    <w:name w:val="AU_Class_ID Char"/>
    <w:basedOn w:val="DefaultParagraphFont"/>
    <w:link w:val="AUClassID"/>
    <w:rsid w:val="00DE4658"/>
    <w:rPr>
      <w:rFonts w:asciiTheme="minorHAnsi" w:hAnsiTheme="minorHAnsi"/>
    </w:rPr>
  </w:style>
  <w:style w:type="paragraph" w:customStyle="1" w:styleId="AUSectionHeading">
    <w:name w:val="AU_Section_Heading"/>
    <w:basedOn w:val="Heading2"/>
    <w:next w:val="AUStandard"/>
    <w:link w:val="AUSectionHeadingChar"/>
    <w:qFormat/>
    <w:rsid w:val="00BC53F3"/>
    <w:pPr>
      <w:spacing w:before="0" w:after="120"/>
      <w:outlineLvl w:val="9"/>
    </w:pPr>
    <w:rPr>
      <w:color w:val="000000"/>
    </w:rPr>
  </w:style>
  <w:style w:type="character" w:customStyle="1" w:styleId="AUClassTitleChar">
    <w:name w:val="AU_Class_Title Char"/>
    <w:basedOn w:val="DefaultParagraphFont"/>
    <w:link w:val="AUClassTitle"/>
    <w:rsid w:val="00BC53F3"/>
    <w:rPr>
      <w:rFonts w:eastAsia="Times New Roman"/>
      <w:b/>
      <w:bCs/>
      <w:sz w:val="36"/>
      <w:szCs w:val="28"/>
      <w:lang w:val="x-none" w:eastAsia="x-none"/>
    </w:rPr>
  </w:style>
  <w:style w:type="paragraph" w:customStyle="1" w:styleId="AUStandard">
    <w:name w:val="AU_Standard"/>
    <w:basedOn w:val="Normal"/>
    <w:link w:val="AUStandardChar"/>
    <w:qFormat/>
    <w:rsid w:val="00720E91"/>
    <w:pPr>
      <w:spacing w:after="0"/>
      <w:mirrorIndents/>
    </w:pPr>
  </w:style>
  <w:style w:type="character" w:customStyle="1" w:styleId="AUSectionHeadingChar">
    <w:name w:val="AU_Section_Heading Char"/>
    <w:basedOn w:val="Heading2Char"/>
    <w:link w:val="AUSectionHeading"/>
    <w:rsid w:val="00BC53F3"/>
    <w:rPr>
      <w:rFonts w:eastAsia="Times New Roman"/>
      <w:b/>
      <w:bCs/>
      <w:color w:val="000000"/>
      <w:sz w:val="26"/>
      <w:szCs w:val="26"/>
      <w:lang w:val="x-none" w:eastAsia="x-none"/>
    </w:rPr>
  </w:style>
  <w:style w:type="paragraph" w:customStyle="1" w:styleId="AUBulletStyle">
    <w:name w:val="AU_Bullet_Style"/>
    <w:basedOn w:val="AUStandard"/>
    <w:link w:val="AUBulletStyleChar"/>
    <w:qFormat/>
    <w:rsid w:val="00DE4658"/>
    <w:pPr>
      <w:numPr>
        <w:numId w:val="7"/>
      </w:numPr>
    </w:pPr>
    <w:rPr>
      <w:lang w:eastAsia="x-none"/>
    </w:rPr>
  </w:style>
  <w:style w:type="character" w:customStyle="1" w:styleId="AUStandardChar">
    <w:name w:val="AU_Standard Char"/>
    <w:basedOn w:val="DefaultParagraphFont"/>
    <w:link w:val="AUStandard"/>
    <w:rsid w:val="00720E91"/>
    <w:rPr>
      <w:rFonts w:asciiTheme="minorHAnsi" w:hAnsiTheme="minorHAnsi"/>
      <w:sz w:val="22"/>
      <w:szCs w:val="22"/>
    </w:rPr>
  </w:style>
  <w:style w:type="paragraph" w:customStyle="1" w:styleId="AUSubheading1">
    <w:name w:val="AU_Subheading_1"/>
    <w:basedOn w:val="Heading3"/>
    <w:next w:val="AUStandard"/>
    <w:link w:val="AUSubheading1Char"/>
    <w:qFormat/>
    <w:rsid w:val="00BC53F3"/>
    <w:pPr>
      <w:spacing w:before="120"/>
    </w:pPr>
    <w:rPr>
      <w:sz w:val="24"/>
    </w:rPr>
  </w:style>
  <w:style w:type="character" w:customStyle="1" w:styleId="AUBulletStyleChar">
    <w:name w:val="AU_Bullet_Style Char"/>
    <w:basedOn w:val="AUStandardChar"/>
    <w:link w:val="AUBulletStyle"/>
    <w:rsid w:val="00DE4658"/>
    <w:rPr>
      <w:rFonts w:asciiTheme="minorHAnsi" w:hAnsiTheme="minorHAnsi"/>
      <w:sz w:val="22"/>
      <w:szCs w:val="22"/>
      <w:lang w:eastAsia="x-none"/>
    </w:rPr>
  </w:style>
  <w:style w:type="paragraph" w:customStyle="1" w:styleId="AUSubheading2">
    <w:name w:val="AU_Subheading_2"/>
    <w:basedOn w:val="Heading4"/>
    <w:next w:val="AUSubheadingText"/>
    <w:link w:val="AUSubheading2Char"/>
    <w:qFormat/>
    <w:rsid w:val="00757423"/>
    <w:pPr>
      <w:spacing w:before="120"/>
      <w:ind w:left="720"/>
    </w:pPr>
    <w:rPr>
      <w:i w:val="0"/>
      <w:sz w:val="24"/>
    </w:rPr>
  </w:style>
  <w:style w:type="character" w:customStyle="1" w:styleId="AUSubheading1Char">
    <w:name w:val="AU_Subheading_1 Char"/>
    <w:basedOn w:val="Heading3Char"/>
    <w:link w:val="AUSubheading1"/>
    <w:rsid w:val="00BC53F3"/>
    <w:rPr>
      <w:rFonts w:eastAsia="Times New Roman"/>
      <w:b/>
      <w:bCs/>
      <w:color w:val="808080" w:themeColor="background1" w:themeShade="80"/>
      <w:sz w:val="24"/>
      <w:szCs w:val="22"/>
      <w:lang w:val="x-none" w:eastAsia="x-none"/>
    </w:rPr>
  </w:style>
  <w:style w:type="paragraph" w:customStyle="1" w:styleId="AUSubheadingText">
    <w:name w:val="AU_Subheading_Text"/>
    <w:basedOn w:val="AUStandard"/>
    <w:link w:val="AUSubheadingTextChar"/>
    <w:qFormat/>
    <w:rsid w:val="001E7087"/>
    <w:pPr>
      <w:ind w:left="720"/>
      <w:mirrorIndents w:val="0"/>
    </w:pPr>
    <w:rPr>
      <w:lang w:eastAsia="x-none"/>
    </w:rPr>
  </w:style>
  <w:style w:type="character" w:customStyle="1" w:styleId="AUSubheading2Char">
    <w:name w:val="AU_Subheading_2 Char"/>
    <w:basedOn w:val="Heading4Char"/>
    <w:link w:val="AUSubheading2"/>
    <w:rsid w:val="00757423"/>
    <w:rPr>
      <w:rFonts w:eastAsia="Times New Roman"/>
      <w:b/>
      <w:bCs/>
      <w:i w:val="0"/>
      <w:iCs/>
      <w:color w:val="808080" w:themeColor="background1" w:themeShade="80"/>
      <w:sz w:val="24"/>
      <w:szCs w:val="22"/>
      <w:lang w:val="x-none" w:eastAsia="x-none"/>
    </w:rPr>
  </w:style>
  <w:style w:type="paragraph" w:customStyle="1" w:styleId="AUCaption">
    <w:name w:val="AU_Caption"/>
    <w:basedOn w:val="Caption"/>
    <w:next w:val="AUStandard"/>
    <w:link w:val="AUCaptionChar"/>
    <w:qFormat/>
    <w:rsid w:val="002F1697"/>
    <w:pPr>
      <w:spacing w:after="0"/>
      <w:jc w:val="center"/>
    </w:pPr>
    <w:rPr>
      <w:smallCaps/>
      <w:sz w:val="20"/>
    </w:rPr>
  </w:style>
  <w:style w:type="character" w:customStyle="1" w:styleId="AUSubheadingTextChar">
    <w:name w:val="AU_Subheading_Text Char"/>
    <w:basedOn w:val="AUStandardChar"/>
    <w:link w:val="AUSubheadingText"/>
    <w:rsid w:val="001E7087"/>
    <w:rPr>
      <w:rFonts w:asciiTheme="minorHAnsi" w:hAnsiTheme="minorHAnsi"/>
      <w:sz w:val="22"/>
      <w:szCs w:val="22"/>
      <w:lang w:eastAsia="x-none"/>
    </w:rPr>
  </w:style>
  <w:style w:type="character" w:customStyle="1" w:styleId="AUCaptionChar">
    <w:name w:val="AU_Caption Char"/>
    <w:basedOn w:val="DefaultParagraphFont"/>
    <w:link w:val="AUCaption"/>
    <w:rsid w:val="002F1697"/>
    <w:rPr>
      <w:rFonts w:asciiTheme="minorHAnsi" w:hAnsiTheme="minorHAnsi"/>
      <w:i/>
      <w:iCs/>
      <w:smallCaps/>
      <w:color w:val="1F497D" w:themeColor="text2"/>
      <w:szCs w:val="18"/>
    </w:rPr>
  </w:style>
  <w:style w:type="paragraph" w:styleId="Caption">
    <w:name w:val="caption"/>
    <w:basedOn w:val="Normal"/>
    <w:next w:val="Normal"/>
    <w:uiPriority w:val="35"/>
    <w:unhideWhenUsed/>
    <w:qFormat/>
    <w:locked/>
    <w:rsid w:val="001E7087"/>
    <w:pPr>
      <w:spacing w:after="200"/>
    </w:pPr>
    <w:rPr>
      <w:i/>
      <w:iCs/>
      <w:color w:val="1F497D" w:themeColor="text2"/>
      <w:sz w:val="18"/>
      <w:szCs w:val="18"/>
    </w:rPr>
  </w:style>
  <w:style w:type="character" w:styleId="Hyperlink">
    <w:name w:val="Hyperlink"/>
    <w:basedOn w:val="DefaultParagraphFont"/>
    <w:uiPriority w:val="99"/>
    <w:unhideWhenUsed/>
    <w:locked/>
    <w:rsid w:val="001A5EEB"/>
    <w:rPr>
      <w:color w:val="0000FF" w:themeColor="hyperlink"/>
      <w:u w:val="single"/>
    </w:rPr>
  </w:style>
  <w:style w:type="character" w:styleId="FollowedHyperlink">
    <w:name w:val="FollowedHyperlink"/>
    <w:basedOn w:val="DefaultParagraphFont"/>
    <w:uiPriority w:val="99"/>
    <w:semiHidden/>
    <w:unhideWhenUsed/>
    <w:locked/>
    <w:rsid w:val="00885F26"/>
    <w:rPr>
      <w:color w:val="800080" w:themeColor="followedHyperlink"/>
      <w:u w:val="single"/>
    </w:rPr>
  </w:style>
  <w:style w:type="character" w:styleId="CommentReference">
    <w:name w:val="annotation reference"/>
    <w:basedOn w:val="DefaultParagraphFont"/>
    <w:uiPriority w:val="99"/>
    <w:semiHidden/>
    <w:unhideWhenUsed/>
    <w:locked/>
    <w:rsid w:val="006E10F7"/>
    <w:rPr>
      <w:sz w:val="16"/>
      <w:szCs w:val="16"/>
    </w:rPr>
  </w:style>
  <w:style w:type="paragraph" w:styleId="CommentText">
    <w:name w:val="annotation text"/>
    <w:basedOn w:val="Normal"/>
    <w:link w:val="CommentTextChar"/>
    <w:uiPriority w:val="99"/>
    <w:semiHidden/>
    <w:unhideWhenUsed/>
    <w:locked/>
    <w:rsid w:val="006E10F7"/>
    <w:rPr>
      <w:sz w:val="20"/>
      <w:szCs w:val="20"/>
    </w:rPr>
  </w:style>
  <w:style w:type="character" w:customStyle="1" w:styleId="CommentTextChar">
    <w:name w:val="Comment Text Char"/>
    <w:basedOn w:val="DefaultParagraphFont"/>
    <w:link w:val="CommentText"/>
    <w:uiPriority w:val="99"/>
    <w:semiHidden/>
    <w:rsid w:val="006E10F7"/>
    <w:rPr>
      <w:sz w:val="20"/>
      <w:szCs w:val="20"/>
    </w:rPr>
  </w:style>
  <w:style w:type="paragraph" w:styleId="CommentSubject">
    <w:name w:val="annotation subject"/>
    <w:basedOn w:val="CommentText"/>
    <w:next w:val="CommentText"/>
    <w:link w:val="CommentSubjectChar"/>
    <w:uiPriority w:val="99"/>
    <w:semiHidden/>
    <w:unhideWhenUsed/>
    <w:locked/>
    <w:rsid w:val="006E10F7"/>
    <w:rPr>
      <w:b/>
      <w:bCs/>
    </w:rPr>
  </w:style>
  <w:style w:type="character" w:customStyle="1" w:styleId="CommentSubjectChar">
    <w:name w:val="Comment Subject Char"/>
    <w:basedOn w:val="CommentTextChar"/>
    <w:link w:val="CommentSubject"/>
    <w:uiPriority w:val="99"/>
    <w:semiHidden/>
    <w:rsid w:val="006E10F7"/>
    <w:rPr>
      <w:b/>
      <w:bCs/>
      <w:sz w:val="20"/>
      <w:szCs w:val="20"/>
    </w:rPr>
  </w:style>
  <w:style w:type="paragraph" w:customStyle="1" w:styleId="Filename">
    <w:name w:val="Filename"/>
    <w:basedOn w:val="AUStandard"/>
    <w:link w:val="FilenameChar"/>
    <w:qFormat/>
    <w:rsid w:val="002C3B1E"/>
    <w:pPr>
      <w:shd w:val="clear" w:color="auto" w:fill="F2F2F2" w:themeFill="background1" w:themeFillShade="F2"/>
    </w:pPr>
    <w:rPr>
      <w:rFonts w:asciiTheme="minorHAnsi" w:hAnsiTheme="minorHAnsi"/>
      <w:b/>
      <w:i/>
    </w:rPr>
  </w:style>
  <w:style w:type="character" w:customStyle="1" w:styleId="FilenameChar">
    <w:name w:val="Filename Char"/>
    <w:basedOn w:val="AUStandardChar"/>
    <w:link w:val="Filename"/>
    <w:rsid w:val="002C3B1E"/>
    <w:rPr>
      <w:rFonts w:asciiTheme="minorHAnsi" w:hAnsiTheme="minorHAnsi"/>
      <w:b/>
      <w:i/>
      <w:sz w:val="22"/>
      <w:szCs w:val="22"/>
      <w:shd w:val="clear" w:color="auto" w:fill="F2F2F2" w:themeFill="background1" w:themeFillShade="F2"/>
    </w:rPr>
  </w:style>
  <w:style w:type="paragraph" w:styleId="FootnoteText">
    <w:name w:val="footnote text"/>
    <w:basedOn w:val="Normal"/>
    <w:link w:val="FootnoteTextChar"/>
    <w:uiPriority w:val="99"/>
    <w:semiHidden/>
    <w:unhideWhenUsed/>
    <w:rsid w:val="002C3B1E"/>
    <w:pPr>
      <w:spacing w:after="0"/>
    </w:pPr>
    <w:rPr>
      <w:sz w:val="20"/>
      <w:szCs w:val="20"/>
    </w:rPr>
  </w:style>
  <w:style w:type="character" w:customStyle="1" w:styleId="FootnoteTextChar">
    <w:name w:val="Footnote Text Char"/>
    <w:basedOn w:val="DefaultParagraphFont"/>
    <w:link w:val="FootnoteText"/>
    <w:uiPriority w:val="99"/>
    <w:semiHidden/>
    <w:rsid w:val="002C3B1E"/>
    <w:rPr>
      <w:sz w:val="20"/>
      <w:szCs w:val="20"/>
    </w:rPr>
  </w:style>
  <w:style w:type="character" w:styleId="FootnoteReference">
    <w:name w:val="footnote reference"/>
    <w:basedOn w:val="DefaultParagraphFont"/>
    <w:uiPriority w:val="99"/>
    <w:semiHidden/>
    <w:unhideWhenUsed/>
    <w:locked/>
    <w:rsid w:val="002C3B1E"/>
    <w:rPr>
      <w:vertAlign w:val="superscript"/>
    </w:rPr>
  </w:style>
  <w:style w:type="paragraph" w:customStyle="1" w:styleId="Tip">
    <w:name w:val="Tip"/>
    <w:basedOn w:val="AUStandard"/>
    <w:next w:val="AUStandard"/>
    <w:link w:val="TipChar"/>
    <w:autoRedefine/>
    <w:qFormat/>
    <w:rsid w:val="002C3B1E"/>
    <w:pPr>
      <w:shd w:val="clear" w:color="auto" w:fill="F2F2F2" w:themeFill="background1" w:themeFillShade="F2"/>
      <w:ind w:left="720" w:right="720"/>
      <w:mirrorIndents w:val="0"/>
    </w:pPr>
    <w:rPr>
      <w:rFonts w:asciiTheme="minorHAnsi" w:hAnsiTheme="minorHAnsi"/>
      <w:lang w:eastAsia="x-none"/>
    </w:rPr>
  </w:style>
  <w:style w:type="character" w:customStyle="1" w:styleId="TipChar">
    <w:name w:val="Tip Char"/>
    <w:basedOn w:val="AUStandardChar"/>
    <w:link w:val="Tip"/>
    <w:rsid w:val="002C3B1E"/>
    <w:rPr>
      <w:rFonts w:asciiTheme="minorHAnsi" w:hAnsiTheme="minorHAnsi"/>
      <w:sz w:val="22"/>
      <w:szCs w:val="22"/>
      <w:shd w:val="clear" w:color="auto" w:fill="F2F2F2" w:themeFill="background1" w:themeFillShade="F2"/>
      <w:lang w:eastAsia="x-none"/>
    </w:rPr>
  </w:style>
  <w:style w:type="character" w:styleId="Strong">
    <w:name w:val="Strong"/>
    <w:basedOn w:val="DefaultParagraphFont"/>
    <w:uiPriority w:val="22"/>
    <w:qFormat/>
    <w:locked/>
    <w:rsid w:val="002C3B1E"/>
    <w:rPr>
      <w:b/>
      <w:bCs/>
    </w:rPr>
  </w:style>
  <w:style w:type="paragraph" w:styleId="Revision">
    <w:name w:val="Revision"/>
    <w:hidden/>
    <w:uiPriority w:val="99"/>
    <w:semiHidden/>
    <w:rsid w:val="002C3B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png"/><Relationship Id="rId4" Type="http://schemas.openxmlformats.org/officeDocument/2006/relationships/oleObject" Target="embeddings/oleObject2.bin"/></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_lundp\Local%20Settings\Temporary%20Internet%20Files\Content.Outlook\JOENTIS8\AU10_Speaker_Handout_Tmpl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4E6AE3DCDF6844B512AB3B1C163D7D" ma:contentTypeVersion="8" ma:contentTypeDescription="Create a new document." ma:contentTypeScope="" ma:versionID="f7346db76aef90bbc84e76c48d56741b">
  <xsd:schema xmlns:xsd="http://www.w3.org/2001/XMLSchema" xmlns:xs="http://www.w3.org/2001/XMLSchema" xmlns:p="http://schemas.microsoft.com/office/2006/metadata/properties" xmlns:ns2="045fd2cb-8dd6-43d7-a03d-fc4ad9d02524" xmlns:ns3="04d8f734-e9df-4609-8143-f8697d0431bb" targetNamespace="http://schemas.microsoft.com/office/2006/metadata/properties" ma:root="true" ma:fieldsID="36c8c34be9cabb94802c13fea4571cd1" ns2:_="" ns3:_="">
    <xsd:import namespace="045fd2cb-8dd6-43d7-a03d-fc4ad9d02524"/>
    <xsd:import namespace="04d8f734-e9df-4609-8143-f8697d0431b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fd2cb-8dd6-43d7-a03d-fc4ad9d025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4d8f734-e9df-4609-8143-f8697d0431b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7C7CA-9599-4074-A599-F557CACD35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fd2cb-8dd6-43d7-a03d-fc4ad9d02524"/>
    <ds:schemaRef ds:uri="04d8f734-e9df-4609-8143-f8697d0431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D283E3-1926-4844-84B0-828385D39565}">
  <ds:schemaRefs>
    <ds:schemaRef ds:uri="http://schemas.microsoft.com/sharepoint/v3/contenttype/forms"/>
  </ds:schemaRefs>
</ds:datastoreItem>
</file>

<file path=customXml/itemProps3.xml><?xml version="1.0" encoding="utf-8"?>
<ds:datastoreItem xmlns:ds="http://schemas.openxmlformats.org/officeDocument/2006/customXml" ds:itemID="{1F44C24C-AECC-4750-BA60-6BB17DC8BDB2}">
  <ds:schemaRef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04d8f734-e9df-4609-8143-f8697d0431bb"/>
    <ds:schemaRef ds:uri="045fd2cb-8dd6-43d7-a03d-fc4ad9d02524"/>
    <ds:schemaRef ds:uri="http://www.w3.org/XML/1998/namespace"/>
  </ds:schemaRefs>
</ds:datastoreItem>
</file>

<file path=customXml/itemProps4.xml><?xml version="1.0" encoding="utf-8"?>
<ds:datastoreItem xmlns:ds="http://schemas.openxmlformats.org/officeDocument/2006/customXml" ds:itemID="{3F55A1C4-42CB-4DE3-BAF0-8E14F9346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AU10_Speaker_Handout_Tmplt.dotx</Template>
  <TotalTime>171</TotalTime>
  <Pages>40</Pages>
  <Words>5350</Words>
  <Characters>30495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Autodesk, Inc.</Company>
  <LinksUpToDate>false</LinksUpToDate>
  <CharactersWithSpaces>35774</CharactersWithSpaces>
  <SharedDoc>false</SharedDoc>
  <HLinks>
    <vt:vector size="6" baseType="variant">
      <vt:variant>
        <vt:i4>5963839</vt:i4>
      </vt:variant>
      <vt:variant>
        <vt:i4>3385</vt:i4>
      </vt:variant>
      <vt:variant>
        <vt:i4>1025</vt:i4>
      </vt:variant>
      <vt:variant>
        <vt:i4>1</vt:i4>
      </vt:variant>
      <vt:variant>
        <vt:lpwstr>au-2013-logo-one-line-color-final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Patricia Lundberg</dc:creator>
  <cp:lastModifiedBy>Ben Rand</cp:lastModifiedBy>
  <cp:revision>8</cp:revision>
  <cp:lastPrinted>2018-10-25T16:24:00Z</cp:lastPrinted>
  <dcterms:created xsi:type="dcterms:W3CDTF">2018-07-06T00:45:00Z</dcterms:created>
  <dcterms:modified xsi:type="dcterms:W3CDTF">2018-10-25T16:24:00Z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0x0101005D4E6AE3DCDF6844B512AB3B1C163D7D</vt:lpwstr>
  </property>
</Properties>
</file>